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14:paraId="43AAF402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5EAD9145" w14:textId="77777777" w:rsidR="00B0688D" w:rsidRDefault="00B0688D" w:rsidP="007057F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13F49A6" wp14:editId="03F93C73">
                      <wp:extent cx="4238625" cy="1339403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38625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9935A7" w14:textId="77777777" w:rsidR="00117886" w:rsidRPr="005E2B2F" w:rsidRDefault="00117886" w:rsidP="005E2B2F">
                                  <w:pPr>
                                    <w:pStyle w:val="Contenido"/>
                                    <w:rPr>
                                      <w:b/>
                                      <w:bCs/>
                                      <w:sz w:val="52"/>
                                      <w:szCs w:val="44"/>
                                      <w:lang w:eastAsia="es-ES"/>
                                    </w:rPr>
                                  </w:pPr>
                                  <w:r w:rsidRPr="005E2B2F">
                                    <w:rPr>
                                      <w:b/>
                                      <w:bCs/>
                                      <w:sz w:val="52"/>
                                      <w:szCs w:val="44"/>
                                      <w:lang w:eastAsia="es-ES"/>
                                    </w:rPr>
                                    <w:t xml:space="preserve">AD-4. Tarea en equipo. Microservicios web con Spring </w:t>
                                  </w:r>
                                  <w:proofErr w:type="spellStart"/>
                                  <w:r w:rsidRPr="005E2B2F">
                                    <w:rPr>
                                      <w:b/>
                                      <w:bCs/>
                                      <w:sz w:val="52"/>
                                      <w:szCs w:val="44"/>
                                      <w:lang w:eastAsia="es-ES"/>
                                    </w:rPr>
                                    <w:t>Boot</w:t>
                                  </w:r>
                                  <w:proofErr w:type="spellEnd"/>
                                </w:p>
                                <w:p w14:paraId="2D1983A0" w14:textId="39A6E483" w:rsidR="00B0688D" w:rsidRPr="002E0194" w:rsidRDefault="00B0688D" w:rsidP="002E0194">
                                  <w:pPr>
                                    <w:pStyle w:val="Ttul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3F49A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333.7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" filled="f" stroked="f" strokeweight=".5pt">
                      <v:textbox>
                        <w:txbxContent>
                          <w:p w14:paraId="529935A7" w14:textId="77777777" w:rsidR="00117886" w:rsidRPr="005E2B2F" w:rsidRDefault="00117886" w:rsidP="005E2B2F">
                            <w:pPr>
                              <w:pStyle w:val="Contenido"/>
                              <w:rPr>
                                <w:b/>
                                <w:bCs/>
                                <w:sz w:val="52"/>
                                <w:szCs w:val="44"/>
                                <w:lang w:eastAsia="es-ES"/>
                              </w:rPr>
                            </w:pPr>
                            <w:r w:rsidRPr="005E2B2F">
                              <w:rPr>
                                <w:b/>
                                <w:bCs/>
                                <w:sz w:val="52"/>
                                <w:szCs w:val="44"/>
                                <w:lang w:eastAsia="es-ES"/>
                              </w:rPr>
                              <w:t xml:space="preserve">AD-4. Tarea en equipo. Microservicios web con Spring </w:t>
                            </w:r>
                            <w:proofErr w:type="spellStart"/>
                            <w:r w:rsidRPr="005E2B2F">
                              <w:rPr>
                                <w:b/>
                                <w:bCs/>
                                <w:sz w:val="52"/>
                                <w:szCs w:val="44"/>
                                <w:lang w:eastAsia="es-ES"/>
                              </w:rPr>
                              <w:t>Boot</w:t>
                            </w:r>
                            <w:proofErr w:type="spellEnd"/>
                          </w:p>
                          <w:p w14:paraId="2D1983A0" w14:textId="39A6E483" w:rsidR="00B0688D" w:rsidRPr="002E0194" w:rsidRDefault="00B0688D" w:rsidP="002E0194">
                            <w:pPr>
                              <w:pStyle w:val="Ttulo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E1560F" w14:paraId="480D15C7" w14:textId="77777777" w:rsidTr="00B0688D">
        <w:trPr>
          <w:trHeight w:val="2043"/>
        </w:trPr>
        <w:tc>
          <w:tcPr>
            <w:tcW w:w="4572" w:type="dxa"/>
          </w:tcPr>
          <w:p w14:paraId="105FD8CE" w14:textId="60EE1F46" w:rsidR="00B0688D" w:rsidRDefault="00B0688D" w:rsidP="007057F4"/>
        </w:tc>
      </w:tr>
    </w:tbl>
    <w:p w14:paraId="39093CF3" w14:textId="77777777" w:rsidR="008A3C95" w:rsidRDefault="008A3C95" w:rsidP="007057F4"/>
    <w:tbl>
      <w:tblPr>
        <w:tblpPr w:leftFromText="180" w:rightFromText="180" w:vertAnchor="text" w:horzAnchor="margin" w:tblpXSpec="center" w:tblpY="13051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51019E" w14:paraId="1A40A178" w14:textId="77777777" w:rsidTr="0051019E">
        <w:trPr>
          <w:trHeight w:val="1080"/>
        </w:trPr>
        <w:tc>
          <w:tcPr>
            <w:tcW w:w="5449" w:type="dxa"/>
            <w:vAlign w:val="center"/>
          </w:tcPr>
          <w:p w14:paraId="3273FEF5" w14:textId="77777777" w:rsidR="0051019E" w:rsidRDefault="0051019E" w:rsidP="0051019E"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73F2DB4" wp14:editId="6CCBC74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-1107440</wp:posOffset>
                      </wp:positionV>
                      <wp:extent cx="6652895" cy="1716405"/>
                      <wp:effectExtent l="0" t="0" r="0" b="0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52895" cy="17164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C37292" w14:textId="77777777" w:rsidR="00117886" w:rsidRDefault="00117886" w:rsidP="00117886">
                                  <w:pP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GRUPO 12</w:t>
                                  </w:r>
                                </w:p>
                                <w:p w14:paraId="1D25FA27" w14:textId="64CD6C5F" w:rsidR="00117886" w:rsidRDefault="00117886" w:rsidP="00117886">
                                  <w:pPr>
                                    <w:ind w:left="720"/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Jose San Pastor</w:t>
                                  </w:r>
                                </w:p>
                                <w:p w14:paraId="54FA5B19" w14:textId="7A139C07" w:rsidR="00117886" w:rsidRDefault="00117886" w:rsidP="00117886">
                                  <w:pPr>
                                    <w:ind w:left="720"/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 xml:space="preserve">David Menéndez </w:t>
                                  </w:r>
                                </w:p>
                                <w:p w14:paraId="2385B004" w14:textId="5D55A078" w:rsidR="00117886" w:rsidRDefault="00117886" w:rsidP="00117886">
                                  <w:pPr>
                                    <w:ind w:left="720"/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Ra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ú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l Moreno</w:t>
                                  </w:r>
                                </w:p>
                                <w:p w14:paraId="5ABE4C70" w14:textId="77777777" w:rsidR="00117886" w:rsidRPr="00117886" w:rsidRDefault="00117886" w:rsidP="00117886">
                                  <w:pPr>
                                    <w:ind w:left="720"/>
                                    <w:rPr>
                                      <w:lang w:val="en-GB"/>
                                    </w:rPr>
                                  </w:pPr>
                                  <w:proofErr w:type="spellStart"/>
                                  <w:r w:rsidRPr="00117886">
                                    <w:rPr>
                                      <w:sz w:val="32"/>
                                      <w:szCs w:val="32"/>
                                      <w:lang w:val="en-GB" w:bidi="es-ES"/>
                                    </w:rPr>
                                    <w:t>Github</w:t>
                                  </w:r>
                                  <w:proofErr w:type="spellEnd"/>
                                  <w:r w:rsidRPr="00117886">
                                    <w:rPr>
                                      <w:sz w:val="32"/>
                                      <w:szCs w:val="32"/>
                                      <w:lang w:val="en-GB" w:bidi="es-ES"/>
                                    </w:rPr>
                                    <w:t xml:space="preserve">: </w:t>
                                  </w:r>
                                  <w:r w:rsidRPr="00117886">
                                    <w:rPr>
                                      <w:lang w:val="en-GB" w:bidi="es-ES"/>
                                    </w:rPr>
                                    <w:t xml:space="preserve"> </w:t>
                                  </w:r>
                                  <w:hyperlink r:id="rId7" w:history="1">
                                    <w:r w:rsidRPr="00117886">
                                      <w:rPr>
                                        <w:rStyle w:val="Hipervnculo"/>
                                        <w:lang w:val="en-GB" w:bidi="es-ES"/>
                                      </w:rPr>
                                      <w:t>https://github.com/Davasda/AD-4-GRUPO</w:t>
                                    </w:r>
                                  </w:hyperlink>
                                </w:p>
                                <w:p w14:paraId="2739922B" w14:textId="77777777" w:rsidR="0051019E" w:rsidRPr="00117886" w:rsidRDefault="0051019E" w:rsidP="0051019E"/>
                                <w:p w14:paraId="66A9456C" w14:textId="77777777" w:rsidR="0051019E" w:rsidRPr="00117886" w:rsidRDefault="0051019E" w:rsidP="0051019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3F2DB4" id="Cuadro de texto 13" o:spid="_x0000_s1027" type="#_x0000_t202" style="position:absolute;margin-left:.15pt;margin-top:-87.2pt;width:523.85pt;height:135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" filled="f" stroked="f" strokeweight=".5pt">
                      <v:textbox>
                        <w:txbxContent>
                          <w:p w14:paraId="37C37292" w14:textId="77777777" w:rsidR="00117886" w:rsidRDefault="00117886" w:rsidP="00117886">
                            <w:pPr>
                              <w:rPr>
                                <w:sz w:val="32"/>
                                <w:szCs w:val="32"/>
                                <w:lang w:bidi="es-E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es-ES"/>
                              </w:rPr>
                              <w:t>GRUPO 12</w:t>
                            </w:r>
                          </w:p>
                          <w:p w14:paraId="1D25FA27" w14:textId="64CD6C5F" w:rsidR="00117886" w:rsidRDefault="00117886" w:rsidP="00117886">
                            <w:pPr>
                              <w:ind w:left="720"/>
                              <w:rPr>
                                <w:sz w:val="32"/>
                                <w:szCs w:val="32"/>
                                <w:lang w:bidi="es-E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es-ES"/>
                              </w:rPr>
                              <w:t>Jose San Pastor</w:t>
                            </w:r>
                          </w:p>
                          <w:p w14:paraId="54FA5B19" w14:textId="7A139C07" w:rsidR="00117886" w:rsidRDefault="00117886" w:rsidP="00117886">
                            <w:pPr>
                              <w:ind w:left="720"/>
                              <w:rPr>
                                <w:sz w:val="32"/>
                                <w:szCs w:val="32"/>
                                <w:lang w:bidi="es-E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es-ES"/>
                              </w:rPr>
                              <w:t xml:space="preserve">David Menéndez </w:t>
                            </w:r>
                          </w:p>
                          <w:p w14:paraId="2385B004" w14:textId="5D55A078" w:rsidR="00117886" w:rsidRDefault="00117886" w:rsidP="00117886">
                            <w:pPr>
                              <w:ind w:left="720"/>
                              <w:rPr>
                                <w:sz w:val="32"/>
                                <w:szCs w:val="32"/>
                                <w:lang w:bidi="es-E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es-ES"/>
                              </w:rPr>
                              <w:t>Ra</w:t>
                            </w:r>
                            <w:r>
                              <w:rPr>
                                <w:sz w:val="32"/>
                                <w:szCs w:val="32"/>
                                <w:lang w:bidi="es-ES"/>
                              </w:rPr>
                              <w:t>ú</w:t>
                            </w:r>
                            <w:r>
                              <w:rPr>
                                <w:sz w:val="32"/>
                                <w:szCs w:val="32"/>
                                <w:lang w:bidi="es-ES"/>
                              </w:rPr>
                              <w:t>l Moreno</w:t>
                            </w:r>
                          </w:p>
                          <w:p w14:paraId="5ABE4C70" w14:textId="77777777" w:rsidR="00117886" w:rsidRPr="00117886" w:rsidRDefault="00117886" w:rsidP="00117886">
                            <w:pPr>
                              <w:ind w:left="720"/>
                              <w:rPr>
                                <w:lang w:val="en-GB"/>
                              </w:rPr>
                            </w:pPr>
                            <w:proofErr w:type="spellStart"/>
                            <w:r w:rsidRPr="00117886">
                              <w:rPr>
                                <w:sz w:val="32"/>
                                <w:szCs w:val="32"/>
                                <w:lang w:val="en-GB" w:bidi="es-ES"/>
                              </w:rPr>
                              <w:t>Github</w:t>
                            </w:r>
                            <w:proofErr w:type="spellEnd"/>
                            <w:r w:rsidRPr="00117886">
                              <w:rPr>
                                <w:sz w:val="32"/>
                                <w:szCs w:val="32"/>
                                <w:lang w:val="en-GB" w:bidi="es-ES"/>
                              </w:rPr>
                              <w:t xml:space="preserve">: </w:t>
                            </w:r>
                            <w:r w:rsidRPr="00117886">
                              <w:rPr>
                                <w:lang w:val="en-GB" w:bidi="es-ES"/>
                              </w:rPr>
                              <w:t xml:space="preserve"> </w:t>
                            </w:r>
                            <w:hyperlink r:id="rId8" w:history="1">
                              <w:r w:rsidRPr="00117886">
                                <w:rPr>
                                  <w:rStyle w:val="Hipervnculo"/>
                                  <w:lang w:val="en-GB" w:bidi="es-ES"/>
                                </w:rPr>
                                <w:t>https://github.com/Davasda/AD-4-GRUPO</w:t>
                              </w:r>
                            </w:hyperlink>
                          </w:p>
                          <w:p w14:paraId="2739922B" w14:textId="77777777" w:rsidR="0051019E" w:rsidRPr="00117886" w:rsidRDefault="0051019E" w:rsidP="0051019E"/>
                          <w:p w14:paraId="66A9456C" w14:textId="77777777" w:rsidR="0051019E" w:rsidRPr="00117886" w:rsidRDefault="0051019E" w:rsidP="0051019E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2708DE30" w14:textId="4EF3CD30" w:rsidR="0051019E" w:rsidRDefault="0051019E" w:rsidP="0051019E">
            <w:pPr>
              <w:jc w:val="right"/>
            </w:pPr>
          </w:p>
        </w:tc>
      </w:tr>
    </w:tbl>
    <w:p w14:paraId="3C7F3DC1" w14:textId="77777777" w:rsidR="008A3C95" w:rsidRDefault="002E0194" w:rsidP="007057F4">
      <w:r>
        <w:rPr>
          <w:noProof/>
          <w:lang w:bidi="es-ES"/>
        </w:rPr>
        <w:drawing>
          <wp:anchor distT="0" distB="0" distL="114300" distR="114300" simplePos="0" relativeHeight="251662336" behindDoc="1" locked="0" layoutInCell="1" allowOverlap="1" wp14:anchorId="675F37FF" wp14:editId="0B15B1EF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áfico 4" descr="rectángulo transparente d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bidi="es-ES"/>
        </w:rPr>
        <w:drawing>
          <wp:anchor distT="0" distB="0" distL="114300" distR="114300" simplePos="0" relativeHeight="251660288" behindDoc="1" locked="0" layoutInCell="1" allowOverlap="1" wp14:anchorId="0FE4B36F" wp14:editId="53C46AF6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Imagen 3" descr="imagen de centro de negoc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bidi="es-ES"/>
        </w:rPr>
        <w:drawing>
          <wp:anchor distT="0" distB="0" distL="114300" distR="114300" simplePos="0" relativeHeight="251661312" behindDoc="1" locked="0" layoutInCell="1" allowOverlap="1" wp14:anchorId="31483DB4" wp14:editId="3B73F02B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áfico 2" descr="rectángulo transparente d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9D169ED" wp14:editId="21D98DCE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áfico 1" descr="rectángulo d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rPr>
          <w:lang w:bidi="es-ES"/>
        </w:rPr>
        <w:br w:type="page"/>
      </w:r>
    </w:p>
    <w:sdt>
      <w:sdtPr>
        <w:id w:val="-117133814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z w:val="28"/>
          <w:szCs w:val="22"/>
        </w:rPr>
      </w:sdtEndPr>
      <w:sdtContent>
        <w:p w14:paraId="41CDB85A" w14:textId="3340EED6" w:rsidR="00E538FA" w:rsidRDefault="00E538FA">
          <w:pPr>
            <w:pStyle w:val="TtuloTDC"/>
            <w:framePr w:wrap="around"/>
          </w:pPr>
          <w:r>
            <w:t>Tabla de contenido</w:t>
          </w:r>
        </w:p>
        <w:p w14:paraId="3385FFCC" w14:textId="11178B4C" w:rsidR="00BC5BB2" w:rsidRDefault="00E538FA">
          <w:pPr>
            <w:pStyle w:val="TDC1"/>
            <w:rPr>
              <w:b w:val="0"/>
              <w:noProof/>
              <w:color w:val="auto"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407202" w:history="1">
            <w:r w:rsidR="00BC5BB2" w:rsidRPr="001544A7">
              <w:rPr>
                <w:rStyle w:val="Hipervnculo"/>
                <w:noProof/>
              </w:rPr>
              <w:t>ENUNCIADO</w:t>
            </w:r>
            <w:r w:rsidR="00BC5BB2">
              <w:rPr>
                <w:noProof/>
                <w:webHidden/>
              </w:rPr>
              <w:tab/>
            </w:r>
            <w:r w:rsidR="00BC5BB2">
              <w:rPr>
                <w:noProof/>
                <w:webHidden/>
              </w:rPr>
              <w:fldChar w:fldCharType="begin"/>
            </w:r>
            <w:r w:rsidR="00BC5BB2">
              <w:rPr>
                <w:noProof/>
                <w:webHidden/>
              </w:rPr>
              <w:instrText xml:space="preserve"> PAGEREF _Toc126407202 \h </w:instrText>
            </w:r>
            <w:r w:rsidR="00BC5BB2">
              <w:rPr>
                <w:noProof/>
                <w:webHidden/>
              </w:rPr>
            </w:r>
            <w:r w:rsidR="00BC5BB2">
              <w:rPr>
                <w:noProof/>
                <w:webHidden/>
              </w:rPr>
              <w:fldChar w:fldCharType="separate"/>
            </w:r>
            <w:r w:rsidR="00BC5BB2">
              <w:rPr>
                <w:noProof/>
                <w:webHidden/>
              </w:rPr>
              <w:t>2</w:t>
            </w:r>
            <w:r w:rsidR="00BC5BB2">
              <w:rPr>
                <w:noProof/>
                <w:webHidden/>
              </w:rPr>
              <w:fldChar w:fldCharType="end"/>
            </w:r>
          </w:hyperlink>
        </w:p>
        <w:p w14:paraId="36B2F52D" w14:textId="36FDD0D2" w:rsidR="00BC5BB2" w:rsidRDefault="00BC5BB2">
          <w:pPr>
            <w:pStyle w:val="TDC1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03" w:history="1">
            <w:r w:rsidRPr="001544A7">
              <w:rPr>
                <w:rStyle w:val="Hipervnculo"/>
                <w:noProof/>
              </w:rPr>
              <w:t>EJERCICIO A REALIZAR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47E71" w14:textId="4D584E90" w:rsidR="00BC5BB2" w:rsidRDefault="00BC5BB2">
          <w:pPr>
            <w:pStyle w:val="TDC1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04" w:history="1">
            <w:r w:rsidRPr="001544A7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36648" w14:textId="160A1B90" w:rsidR="00BC5BB2" w:rsidRDefault="00BC5BB2" w:rsidP="00BC5BB2">
          <w:pPr>
            <w:pStyle w:val="TDC2"/>
            <w:tabs>
              <w:tab w:val="left" w:pos="560"/>
            </w:tabs>
            <w:ind w:left="560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05" w:history="1">
            <w:r w:rsidRPr="001544A7">
              <w:rPr>
                <w:rStyle w:val="Hipervnculo"/>
                <w:noProof/>
              </w:rPr>
              <w:t>1.</w:t>
            </w:r>
            <w:r>
              <w:rPr>
                <w:b w:val="0"/>
                <w:noProof/>
                <w:color w:val="auto"/>
                <w:sz w:val="22"/>
                <w:lang w:eastAsia="es-ES"/>
              </w:rPr>
              <w:tab/>
            </w:r>
            <w:r w:rsidRPr="001544A7">
              <w:rPr>
                <w:rStyle w:val="Hipervnculo"/>
                <w:noProof/>
              </w:rPr>
              <w:t>Crear @RequestMapping(“/comercial”)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79899" w14:textId="152A5D9B" w:rsidR="00BC5BB2" w:rsidRDefault="00BC5BB2" w:rsidP="00BC5BB2">
          <w:pPr>
            <w:pStyle w:val="TDC2"/>
            <w:tabs>
              <w:tab w:val="left" w:pos="560"/>
            </w:tabs>
            <w:ind w:left="560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06" w:history="1">
            <w:r w:rsidRPr="001544A7">
              <w:rPr>
                <w:rStyle w:val="Hipervnculo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lang w:eastAsia="es-ES"/>
              </w:rPr>
              <w:tab/>
            </w:r>
            <w:r w:rsidRPr="001544A7">
              <w:rPr>
                <w:rStyle w:val="Hipervnculo"/>
                <w:noProof/>
              </w:rPr>
              <w:t>/alta para Dar de alta el comercial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5E127" w14:textId="7B739C25" w:rsidR="00BC5BB2" w:rsidRDefault="00BC5BB2" w:rsidP="00BC5BB2">
          <w:pPr>
            <w:pStyle w:val="TDC2"/>
            <w:tabs>
              <w:tab w:val="left" w:pos="560"/>
            </w:tabs>
            <w:ind w:left="560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07" w:history="1">
            <w:r w:rsidRPr="001544A7">
              <w:rPr>
                <w:rStyle w:val="Hipervnculo"/>
                <w:noProof/>
              </w:rPr>
              <w:t>3.</w:t>
            </w:r>
            <w:r>
              <w:rPr>
                <w:b w:val="0"/>
                <w:noProof/>
                <w:color w:val="auto"/>
                <w:sz w:val="22"/>
                <w:lang w:eastAsia="es-ES"/>
              </w:rPr>
              <w:tab/>
            </w:r>
            <w:r w:rsidRPr="001544A7">
              <w:rPr>
                <w:rStyle w:val="Hipervnculo"/>
                <w:noProof/>
              </w:rPr>
              <w:t>/eliminar Eliminar de la bbdd el comercial cuyo id coincida.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B5828" w14:textId="404B9780" w:rsidR="00BC5BB2" w:rsidRDefault="00BC5BB2" w:rsidP="00BC5BB2">
          <w:pPr>
            <w:pStyle w:val="TDC2"/>
            <w:tabs>
              <w:tab w:val="left" w:pos="560"/>
            </w:tabs>
            <w:ind w:left="560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08" w:history="1">
            <w:r w:rsidRPr="001544A7">
              <w:rPr>
                <w:rStyle w:val="Hipervnculo"/>
                <w:noProof/>
              </w:rPr>
              <w:t>4.</w:t>
            </w:r>
            <w:r>
              <w:rPr>
                <w:b w:val="0"/>
                <w:noProof/>
                <w:color w:val="auto"/>
                <w:sz w:val="22"/>
                <w:lang w:eastAsia="es-ES"/>
              </w:rPr>
              <w:tab/>
            </w:r>
            <w:r w:rsidRPr="001544A7">
              <w:rPr>
                <w:rStyle w:val="Hipervnculo"/>
                <w:noProof/>
              </w:rPr>
              <w:t>/uno/{id} Devolver los datos del comercial cuyo id coincida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1B8D9" w14:textId="69E94A73" w:rsidR="00BC5BB2" w:rsidRDefault="00BC5BB2" w:rsidP="00BC5BB2">
          <w:pPr>
            <w:pStyle w:val="TDC2"/>
            <w:tabs>
              <w:tab w:val="left" w:pos="560"/>
            </w:tabs>
            <w:ind w:left="560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09" w:history="1">
            <w:r w:rsidRPr="001544A7">
              <w:rPr>
                <w:rStyle w:val="Hipervnculo"/>
                <w:noProof/>
              </w:rPr>
              <w:t>5.</w:t>
            </w:r>
            <w:r>
              <w:rPr>
                <w:b w:val="0"/>
                <w:noProof/>
                <w:color w:val="auto"/>
                <w:sz w:val="22"/>
                <w:lang w:eastAsia="es-ES"/>
              </w:rPr>
              <w:tab/>
            </w:r>
            <w:r w:rsidRPr="001544A7">
              <w:rPr>
                <w:rStyle w:val="Hipervnculo"/>
                <w:noProof/>
              </w:rPr>
              <w:t>/bycliente/{id} Devolver la lista de los comerciales que han atendido pedidos del cliente que coincida con ese id.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D06CB" w14:textId="2882E48B" w:rsidR="00BC5BB2" w:rsidRDefault="00BC5BB2" w:rsidP="00BC5BB2">
          <w:pPr>
            <w:pStyle w:val="TDC2"/>
            <w:tabs>
              <w:tab w:val="left" w:pos="560"/>
            </w:tabs>
            <w:ind w:left="560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10" w:history="1">
            <w:r w:rsidRPr="001544A7">
              <w:rPr>
                <w:rStyle w:val="Hipervnculo"/>
                <w:noProof/>
              </w:rPr>
              <w:t>6.</w:t>
            </w:r>
            <w:r>
              <w:rPr>
                <w:b w:val="0"/>
                <w:noProof/>
                <w:color w:val="auto"/>
                <w:sz w:val="22"/>
                <w:lang w:eastAsia="es-ES"/>
              </w:rPr>
              <w:tab/>
            </w:r>
            <w:r w:rsidRPr="001544A7">
              <w:rPr>
                <w:rStyle w:val="Hipervnculo"/>
                <w:noProof/>
              </w:rPr>
              <w:t>/conpedidos Devolver la lista de los comerciales que han atendido algún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A68CC" w14:textId="0D965BA3" w:rsidR="00BC5BB2" w:rsidRDefault="00BC5BB2" w:rsidP="00BC5BB2">
          <w:pPr>
            <w:pStyle w:val="TDC2"/>
            <w:tabs>
              <w:tab w:val="left" w:pos="560"/>
            </w:tabs>
            <w:ind w:left="560"/>
            <w:rPr>
              <w:b w:val="0"/>
              <w:noProof/>
              <w:color w:val="auto"/>
              <w:sz w:val="22"/>
              <w:lang w:eastAsia="es-ES"/>
            </w:rPr>
          </w:pPr>
          <w:hyperlink w:anchor="_Toc126407211" w:history="1">
            <w:r w:rsidRPr="001544A7">
              <w:rPr>
                <w:rStyle w:val="Hipervnculo"/>
                <w:noProof/>
              </w:rPr>
              <w:t>7.</w:t>
            </w:r>
            <w:r>
              <w:rPr>
                <w:b w:val="0"/>
                <w:noProof/>
                <w:color w:val="auto"/>
                <w:sz w:val="22"/>
                <w:lang w:eastAsia="es-ES"/>
              </w:rPr>
              <w:tab/>
            </w:r>
            <w:r w:rsidRPr="001544A7">
              <w:rPr>
                <w:rStyle w:val="Hipervnculo"/>
                <w:noProof/>
              </w:rPr>
              <w:t>/pedidos/{id}  Devolver la lista de pedidos gestionados por el comercial que coincida con ese id.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_Toc126407211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63CB3" w14:textId="7AC325C9" w:rsidR="00E538FA" w:rsidRDefault="00E538FA">
          <w:r>
            <w:rPr>
              <w:bCs/>
            </w:rPr>
            <w:fldChar w:fldCharType="end"/>
          </w:r>
        </w:p>
      </w:sdtContent>
    </w:sdt>
    <w:p w14:paraId="058686AF" w14:textId="77777777" w:rsidR="004F2231" w:rsidRDefault="004F2231">
      <w:pPr>
        <w:spacing w:after="200"/>
        <w:rPr>
          <w:bCs/>
        </w:rPr>
      </w:pPr>
      <w:r>
        <w:rPr>
          <w:lang w:bidi="es-ES"/>
        </w:rPr>
        <w:br w:type="page"/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F2231" w14:paraId="614FCEFF" w14:textId="77777777" w:rsidTr="004F2231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E99D9A" w14:textId="0368AEAC" w:rsidR="004F2231" w:rsidRDefault="005E2B2F" w:rsidP="004F2231">
            <w:pPr>
              <w:pStyle w:val="Ttulo1"/>
              <w:framePr w:hSpace="0" w:wrap="auto" w:vAnchor="margin" w:hAnchor="text" w:yAlign="inline"/>
              <w:jc w:val="left"/>
            </w:pPr>
            <w:bookmarkStart w:id="0" w:name="_Toc126407202"/>
            <w:r>
              <w:lastRenderedPageBreak/>
              <w:t>ENUNCIADO</w:t>
            </w:r>
            <w:bookmarkEnd w:id="0"/>
          </w:p>
        </w:tc>
      </w:tr>
    </w:tbl>
    <w:tbl>
      <w:tblPr>
        <w:tblpPr w:leftFromText="180" w:rightFromText="180" w:vertAnchor="page" w:horzAnchor="margin" w:tblpY="3427"/>
        <w:tblW w:w="10061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60"/>
        <w:gridCol w:w="73"/>
        <w:gridCol w:w="928"/>
      </w:tblGrid>
      <w:tr w:rsidR="004F2231" w14:paraId="472041C4" w14:textId="77777777" w:rsidTr="002178B9">
        <w:trPr>
          <w:trHeight w:val="3386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E44FFF6" w14:textId="77777777" w:rsidR="002644E1" w:rsidRPr="001E6A2C" w:rsidRDefault="002644E1" w:rsidP="002644E1">
            <w:pPr>
              <w:shd w:val="clear" w:color="auto" w:fill="FFFFFF"/>
              <w:spacing w:before="180" w:after="18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</w:pPr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Una Empresa tiene recogido en una base de datos los pedidos solicitados por Clientes y el Comercial asociado a la venta. La tabla pedidos recoge el importe total del pedido realizado.</w:t>
            </w:r>
          </w:p>
          <w:p w14:paraId="481C6E23" w14:textId="77777777" w:rsidR="002644E1" w:rsidRPr="001E6A2C" w:rsidRDefault="002644E1" w:rsidP="002644E1">
            <w:pPr>
              <w:shd w:val="clear" w:color="auto" w:fill="FFFFFF"/>
              <w:spacing w:before="180" w:after="18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</w:pPr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La aplicación la van a usar los jefes de </w:t>
            </w:r>
            <w:proofErr w:type="gram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comerciales  para</w:t>
            </w:r>
            <w:proofErr w:type="gram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 ver la información, tanto de clientes como de sus comerciales.</w:t>
            </w:r>
          </w:p>
          <w:p w14:paraId="05BA1287" w14:textId="77777777" w:rsidR="002644E1" w:rsidRPr="001E6A2C" w:rsidRDefault="002644E1" w:rsidP="002644E1">
            <w:pPr>
              <w:shd w:val="clear" w:color="auto" w:fill="FFFFFF"/>
              <w:spacing w:before="180" w:after="18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</w:pPr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Tablas:</w:t>
            </w:r>
          </w:p>
          <w:p w14:paraId="4E658867" w14:textId="77777777" w:rsidR="002644E1" w:rsidRPr="001E6A2C" w:rsidRDefault="002644E1" w:rsidP="002644E1">
            <w:pPr>
              <w:shd w:val="clear" w:color="auto" w:fill="FFFFFF"/>
              <w:spacing w:before="180" w:after="18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</w:pPr>
            <w:r w:rsidRPr="001E6A2C">
              <w:rPr>
                <w:rFonts w:ascii="Lato" w:eastAsia="Times New Roman" w:hAnsi="Lato" w:cs="Times New Roman"/>
                <w:noProof/>
                <w:color w:val="2D3B45"/>
                <w:sz w:val="24"/>
                <w:szCs w:val="24"/>
                <w:lang w:eastAsia="es-ES"/>
              </w:rPr>
              <w:drawing>
                <wp:inline distT="0" distB="0" distL="0" distR="0" wp14:anchorId="24050F1F" wp14:editId="7121E92E">
                  <wp:extent cx="5400040" cy="1708150"/>
                  <wp:effectExtent l="0" t="0" r="0" b="6350"/>
                  <wp:docPr id="5" name="Imagen 5" descr="Interfaz de usuario gráfica, 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nterfaz de usuario gráfica, Diagrama&#10;&#10;Descripción generada automá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EBC93" w14:textId="77777777" w:rsidR="002644E1" w:rsidRPr="001E6A2C" w:rsidRDefault="002644E1" w:rsidP="002644E1">
            <w:pPr>
              <w:shd w:val="clear" w:color="auto" w:fill="FFFFFF"/>
              <w:spacing w:before="180" w:after="18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</w:pPr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Se adjunta el script del </w:t>
            </w:r>
            <w:proofErr w:type="spell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sql</w:t>
            </w:r>
            <w:proofErr w:type="spell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 (en la unidad formativa UF6) con la creación de la base de datos (ventasbbdd_2023) de las tablas, </w:t>
            </w:r>
            <w:proofErr w:type="spell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insert</w:t>
            </w:r>
            <w:proofErr w:type="spell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 para pruebas y creación del usuario uventas_2023 con la </w:t>
            </w:r>
            <w:proofErr w:type="spellStart"/>
            <w:proofErr w:type="gram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password</w:t>
            </w:r>
            <w:proofErr w:type="spellEnd"/>
            <w:proofErr w:type="gram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uventas</w:t>
            </w:r>
            <w:proofErr w:type="spell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.</w:t>
            </w:r>
          </w:p>
          <w:p w14:paraId="14E8EEDD" w14:textId="6B2A3BCC" w:rsidR="004F2231" w:rsidRPr="002178B9" w:rsidRDefault="004F2231" w:rsidP="003620E2">
            <w:pPr>
              <w:pStyle w:val="Contenido"/>
              <w:framePr w:hSpace="0" w:wrap="auto" w:vAnchor="margin" w:hAnchor="text" w:yAlign="inline"/>
            </w:pPr>
          </w:p>
        </w:tc>
      </w:tr>
      <w:tr w:rsidR="004F2231" w14:paraId="66A3C4B9" w14:textId="77777777" w:rsidTr="002178B9">
        <w:trPr>
          <w:trHeight w:val="2685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B87DFDC" w14:textId="11230C5B" w:rsidR="002644E1" w:rsidRPr="002644E1" w:rsidRDefault="002644E1" w:rsidP="002644E1">
            <w:pPr>
              <w:rPr>
                <w:lang w:bidi="es-ES"/>
              </w:rPr>
            </w:pPr>
          </w:p>
        </w:tc>
      </w:tr>
      <w:tr w:rsidR="002178B9" w14:paraId="0E1B6DEF" w14:textId="77777777" w:rsidTr="0051019E">
        <w:trPr>
          <w:trHeight w:val="4257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15EBC296" w14:textId="77777777" w:rsidR="005E2B2F" w:rsidRPr="001E6A2C" w:rsidRDefault="005E2B2F" w:rsidP="005E2B2F">
            <w:pPr>
              <w:shd w:val="clear" w:color="auto" w:fill="FFFFFF"/>
              <w:spacing w:before="180" w:after="18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</w:pPr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lastRenderedPageBreak/>
              <w:t xml:space="preserve">Crear un proyecto Spring web, con Spring data </w:t>
            </w:r>
            <w:proofErr w:type="spell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Jpa</w:t>
            </w:r>
            <w:proofErr w:type="spell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 y </w:t>
            </w:r>
            <w:proofErr w:type="spell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MySql</w:t>
            </w:r>
            <w:proofErr w:type="spell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 8 para los siguientes servicios web </w:t>
            </w:r>
            <w:proofErr w:type="spell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restfull</w:t>
            </w:r>
            <w:proofErr w:type="spell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 xml:space="preserve">, y probar con </w:t>
            </w:r>
            <w:proofErr w:type="spellStart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postman</w:t>
            </w:r>
            <w:proofErr w:type="spellEnd"/>
            <w:r w:rsidRPr="001E6A2C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es-ES"/>
              </w:rPr>
              <w:t>: </w:t>
            </w:r>
          </w:p>
          <w:tbl>
            <w:tblPr>
              <w:tblW w:w="906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0"/>
              <w:gridCol w:w="7080"/>
            </w:tblGrid>
            <w:tr w:rsidR="005E2B2F" w:rsidRPr="001E6A2C" w14:paraId="619A57FA" w14:textId="77777777" w:rsidTr="00AE0382">
              <w:tc>
                <w:tcPr>
                  <w:tcW w:w="19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1094BCF3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proofErr w:type="spellStart"/>
                  <w:r w:rsidRPr="001E6A2C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s-ES"/>
                    </w:rPr>
                    <w:t>url</w:t>
                  </w:r>
                  <w:proofErr w:type="spellEnd"/>
                </w:p>
              </w:tc>
              <w:tc>
                <w:tcPr>
                  <w:tcW w:w="70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3521828E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es-ES"/>
                    </w:rPr>
                    <w:t>Descripción</w:t>
                  </w:r>
                </w:p>
              </w:tc>
            </w:tr>
            <w:tr w:rsidR="005E2B2F" w:rsidRPr="001E6A2C" w14:paraId="34BEC37A" w14:textId="77777777" w:rsidTr="00AE0382">
              <w:tc>
                <w:tcPr>
                  <w:tcW w:w="19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2DFC37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/comercial</w:t>
                  </w:r>
                </w:p>
              </w:tc>
              <w:tc>
                <w:tcPr>
                  <w:tcW w:w="70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431C77C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@RequestMapping(“/comercial”)</w:t>
                  </w:r>
                </w:p>
              </w:tc>
            </w:tr>
            <w:tr w:rsidR="005E2B2F" w:rsidRPr="001E6A2C" w14:paraId="4DA7B8E1" w14:textId="77777777" w:rsidTr="00AE0382">
              <w:tc>
                <w:tcPr>
                  <w:tcW w:w="19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155DFAA9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/alta</w:t>
                  </w:r>
                </w:p>
              </w:tc>
              <w:tc>
                <w:tcPr>
                  <w:tcW w:w="70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165E8FB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Dar de alta el comercial</w:t>
                  </w:r>
                </w:p>
              </w:tc>
            </w:tr>
            <w:tr w:rsidR="005E2B2F" w:rsidRPr="001E6A2C" w14:paraId="1330F618" w14:textId="77777777" w:rsidTr="00AE0382">
              <w:tc>
                <w:tcPr>
                  <w:tcW w:w="19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366C6575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/eliminar/{id}</w:t>
                  </w:r>
                </w:p>
              </w:tc>
              <w:tc>
                <w:tcPr>
                  <w:tcW w:w="70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77D0B8C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 xml:space="preserve">Eliminar de la </w:t>
                  </w:r>
                  <w:proofErr w:type="spellStart"/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bbdd</w:t>
                  </w:r>
                  <w:proofErr w:type="spellEnd"/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 xml:space="preserve"> el comercial cuyo id coincida</w:t>
                  </w:r>
                </w:p>
              </w:tc>
            </w:tr>
            <w:tr w:rsidR="005E2B2F" w:rsidRPr="001E6A2C" w14:paraId="026ED6F4" w14:textId="77777777" w:rsidTr="00AE0382">
              <w:tc>
                <w:tcPr>
                  <w:tcW w:w="19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85DB07D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/uno/{id}</w:t>
                  </w:r>
                </w:p>
              </w:tc>
              <w:tc>
                <w:tcPr>
                  <w:tcW w:w="70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1D4886FA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Devolver los datos del comercial cuyo id coincida</w:t>
                  </w:r>
                </w:p>
              </w:tc>
            </w:tr>
            <w:tr w:rsidR="005E2B2F" w:rsidRPr="001E6A2C" w14:paraId="16994871" w14:textId="77777777" w:rsidTr="00AE0382">
              <w:tc>
                <w:tcPr>
                  <w:tcW w:w="19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138EF9B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/</w:t>
                  </w:r>
                  <w:proofErr w:type="spellStart"/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bycliente</w:t>
                  </w:r>
                  <w:proofErr w:type="spellEnd"/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/{id}</w:t>
                  </w:r>
                </w:p>
              </w:tc>
              <w:tc>
                <w:tcPr>
                  <w:tcW w:w="70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304D0A84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Devolver la lista de los comerciales que han atendido pedidos del cliente que coincida con ese id.</w:t>
                  </w:r>
                </w:p>
              </w:tc>
            </w:tr>
            <w:tr w:rsidR="005E2B2F" w:rsidRPr="001E6A2C" w14:paraId="34EE9323" w14:textId="77777777" w:rsidTr="00AE0382">
              <w:tc>
                <w:tcPr>
                  <w:tcW w:w="19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117CCC67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/</w:t>
                  </w:r>
                  <w:proofErr w:type="spellStart"/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conpedidos</w:t>
                  </w:r>
                  <w:proofErr w:type="spellEnd"/>
                </w:p>
              </w:tc>
              <w:tc>
                <w:tcPr>
                  <w:tcW w:w="70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BBA4B7A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Devolver la lista de comerciales que han atendido algún pedido</w:t>
                  </w:r>
                </w:p>
              </w:tc>
            </w:tr>
            <w:tr w:rsidR="005E2B2F" w:rsidRPr="001E6A2C" w14:paraId="0FE9F46E" w14:textId="77777777" w:rsidTr="00AE0382">
              <w:tc>
                <w:tcPr>
                  <w:tcW w:w="19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3F8F7D75" w14:textId="77777777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/pedidos/{id}</w:t>
                  </w:r>
                </w:p>
              </w:tc>
              <w:tc>
                <w:tcPr>
                  <w:tcW w:w="7080" w:type="dxa"/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0D8CF054" w14:textId="77777777" w:rsidR="005E2B2F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  <w:r w:rsidRPr="001E6A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  <w:t>Devolver la lista de pedidos gestionados por el comercial que coincida con ese id.</w:t>
                  </w:r>
                </w:p>
                <w:p w14:paraId="7ECCBFE0" w14:textId="36A90761" w:rsidR="005E2B2F" w:rsidRPr="001E6A2C" w:rsidRDefault="005E2B2F" w:rsidP="005E2B2F">
                  <w:pPr>
                    <w:framePr w:hSpace="180" w:wrap="around" w:vAnchor="page" w:hAnchor="margin" w:y="3427"/>
                    <w:spacing w:before="180" w:after="18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ES"/>
                    </w:rPr>
                  </w:pPr>
                </w:p>
              </w:tc>
            </w:tr>
          </w:tbl>
          <w:p w14:paraId="33BEEA30" w14:textId="53954D9C" w:rsidR="002178B9" w:rsidRPr="002178B9" w:rsidRDefault="002178B9" w:rsidP="002178B9">
            <w:pPr>
              <w:pStyle w:val="Contenido"/>
              <w:framePr w:hSpace="0" w:wrap="auto" w:vAnchor="margin" w:hAnchor="text" w:yAlign="inline"/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E2B0C61" w14:textId="77777777" w:rsidR="002178B9" w:rsidRPr="002178B9" w:rsidRDefault="002178B9" w:rsidP="002178B9">
            <w:pPr>
              <w:pStyle w:val="Contenido"/>
              <w:framePr w:hSpace="0" w:wrap="auto" w:vAnchor="margin" w:hAnchor="text" w:yAlign="inline"/>
            </w:pPr>
          </w:p>
        </w:tc>
        <w:tc>
          <w:tcPr>
            <w:tcW w:w="4841" w:type="dxa"/>
            <w:tcBorders>
              <w:top w:val="nil"/>
              <w:left w:val="nil"/>
              <w:bottom w:val="nil"/>
              <w:right w:val="nil"/>
            </w:tcBorders>
          </w:tcPr>
          <w:p w14:paraId="1486B005" w14:textId="21CF4E56" w:rsidR="002178B9" w:rsidRPr="002178B9" w:rsidRDefault="002178B9" w:rsidP="002178B9">
            <w:pPr>
              <w:pStyle w:val="Contenido"/>
              <w:framePr w:hSpace="0" w:wrap="auto" w:vAnchor="margin" w:hAnchor="text" w:yAlign="inline"/>
            </w:pPr>
          </w:p>
        </w:tc>
      </w:tr>
    </w:tbl>
    <w:p w14:paraId="4D55338E" w14:textId="77777777" w:rsidR="001F0AF0" w:rsidRDefault="001F0AF0"/>
    <w:tbl>
      <w:tblPr>
        <w:tblpPr w:leftFromText="180" w:rightFromText="180" w:vertAnchor="page" w:horzAnchor="margin" w:tblpY="877"/>
        <w:tblW w:w="9850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  <w:gridCol w:w="4925"/>
      </w:tblGrid>
      <w:tr w:rsidR="005E2B2F" w14:paraId="316E40DC" w14:textId="77777777" w:rsidTr="008226E0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A9F917" w14:textId="3F210E16" w:rsidR="005E2B2F" w:rsidRPr="005E2B2F" w:rsidRDefault="005E2B2F" w:rsidP="005E2B2F">
            <w:pPr>
              <w:pStyle w:val="Ttulo1"/>
              <w:framePr w:hSpace="0" w:wrap="auto" w:vAnchor="margin" w:hAnchor="text" w:yAlign="inline"/>
              <w:jc w:val="left"/>
            </w:pPr>
            <w:bookmarkStart w:id="1" w:name="_Toc126407203"/>
            <w:proofErr w:type="gramStart"/>
            <w:r w:rsidRPr="005E2B2F">
              <w:t>EJERCICIO</w:t>
            </w:r>
            <w:r>
              <w:t xml:space="preserve"> </w:t>
            </w:r>
            <w:r w:rsidRPr="005E2B2F">
              <w:t>A REALIZAR</w:t>
            </w:r>
            <w:bookmarkEnd w:id="1"/>
            <w:proofErr w:type="gramEnd"/>
          </w:p>
        </w:tc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A79E3C" w14:textId="49779C8B" w:rsidR="005E2B2F" w:rsidRDefault="005E2B2F" w:rsidP="005E2B2F">
            <w:pPr>
              <w:pStyle w:val="Ttulo1"/>
              <w:framePr w:hSpace="0" w:wrap="auto" w:vAnchor="margin" w:hAnchor="text" w:yAlign="inline"/>
              <w:jc w:val="left"/>
            </w:pPr>
          </w:p>
        </w:tc>
      </w:tr>
    </w:tbl>
    <w:p w14:paraId="51AF6840" w14:textId="4F3A9BF5" w:rsidR="005E2B2F" w:rsidRDefault="005E2B2F" w:rsidP="001F0AF0">
      <w:pPr>
        <w:spacing w:after="200"/>
      </w:pPr>
    </w:p>
    <w:p w14:paraId="167DD3C8" w14:textId="77777777" w:rsidR="005E2B2F" w:rsidRDefault="005E2B2F">
      <w:pPr>
        <w:spacing w:after="200"/>
      </w:pPr>
      <w:r>
        <w:br w:type="page"/>
      </w:r>
    </w:p>
    <w:tbl>
      <w:tblPr>
        <w:tblpPr w:leftFromText="180" w:rightFromText="180" w:vertAnchor="page" w:horzAnchor="margin" w:tblpY="877"/>
        <w:tblW w:w="9850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  <w:gridCol w:w="4925"/>
      </w:tblGrid>
      <w:tr w:rsidR="005E2B2F" w14:paraId="132BFC38" w14:textId="77777777" w:rsidTr="00AE0382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86A4AA" w14:textId="6642284B" w:rsidR="005E2B2F" w:rsidRPr="005E2B2F" w:rsidRDefault="005E2B2F" w:rsidP="00AE0382">
            <w:pPr>
              <w:pStyle w:val="Ttulo1"/>
              <w:framePr w:hSpace="0" w:wrap="auto" w:vAnchor="margin" w:hAnchor="text" w:yAlign="inline"/>
              <w:jc w:val="left"/>
            </w:pPr>
            <w:bookmarkStart w:id="2" w:name="_Toc126407204"/>
            <w:r>
              <w:lastRenderedPageBreak/>
              <w:t>RESULTADOS</w:t>
            </w:r>
            <w:bookmarkEnd w:id="2"/>
          </w:p>
        </w:tc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680245" w14:textId="77777777" w:rsidR="005E2B2F" w:rsidRDefault="005E2B2F" w:rsidP="00AE0382">
            <w:pPr>
              <w:pStyle w:val="Ttulo1"/>
              <w:framePr w:hSpace="0" w:wrap="auto" w:vAnchor="margin" w:hAnchor="text" w:yAlign="inline"/>
              <w:jc w:val="left"/>
            </w:pPr>
          </w:p>
        </w:tc>
      </w:tr>
    </w:tbl>
    <w:p w14:paraId="0F6A77C6" w14:textId="77777777" w:rsidR="00E538FA" w:rsidRDefault="00E538FA" w:rsidP="00E538FA">
      <w:pPr>
        <w:pStyle w:val="Prrafodelista"/>
        <w:spacing w:after="200"/>
        <w:ind w:left="360"/>
      </w:pPr>
    </w:p>
    <w:p w14:paraId="3FAA85A8" w14:textId="77777777" w:rsidR="00E538FA" w:rsidRDefault="00E538FA" w:rsidP="00E538FA">
      <w:pPr>
        <w:pStyle w:val="Prrafodelista"/>
        <w:spacing w:after="200"/>
        <w:ind w:left="360"/>
      </w:pPr>
    </w:p>
    <w:p w14:paraId="3AFB4068" w14:textId="77777777" w:rsidR="00E538FA" w:rsidRDefault="00E538FA" w:rsidP="00E538FA">
      <w:pPr>
        <w:pStyle w:val="Prrafodelista"/>
        <w:spacing w:after="200"/>
        <w:ind w:left="360"/>
      </w:pPr>
    </w:p>
    <w:p w14:paraId="616434A1" w14:textId="0BD6655C" w:rsidR="005E2B2F" w:rsidRDefault="005E2B2F" w:rsidP="00E538FA">
      <w:pPr>
        <w:pStyle w:val="Prrafodelista"/>
        <w:spacing w:after="200"/>
        <w:ind w:left="360"/>
      </w:pPr>
      <w:r>
        <w:t>Estructura del proyecto:</w:t>
      </w:r>
    </w:p>
    <w:p w14:paraId="2A85EBBC" w14:textId="16E2BA2C" w:rsidR="005E2B2F" w:rsidRDefault="00623374" w:rsidP="005E2B2F">
      <w:pPr>
        <w:pStyle w:val="Prrafodelista"/>
        <w:spacing w:after="200"/>
      </w:pPr>
      <w:r w:rsidRPr="00623374">
        <w:drawing>
          <wp:inline distT="0" distB="0" distL="0" distR="0" wp14:anchorId="130CE568" wp14:editId="70C97BD4">
            <wp:extent cx="3600953" cy="5010849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266C" w14:textId="25C129F5" w:rsidR="0050780F" w:rsidRDefault="0050780F" w:rsidP="005E2B2F">
      <w:pPr>
        <w:pStyle w:val="Prrafodelista"/>
        <w:spacing w:after="200"/>
      </w:pPr>
      <w:r>
        <w:t xml:space="preserve">La aplicación se ejecuta en puerto 8088: </w:t>
      </w:r>
      <w:hyperlink r:id="rId18" w:history="1">
        <w:r w:rsidRPr="0050780F">
          <w:rPr>
            <w:rStyle w:val="Hipervnculo"/>
            <w:rFonts w:ascii="Segoe UI" w:hAnsi="Segoe UI" w:cs="Segoe UI"/>
            <w:szCs w:val="28"/>
            <w:shd w:val="clear" w:color="auto" w:fill="FFFFFF"/>
          </w:rPr>
          <w:t>http://local</w:t>
        </w:r>
        <w:r w:rsidRPr="0050780F">
          <w:rPr>
            <w:rStyle w:val="Hipervnculo"/>
            <w:rFonts w:ascii="Segoe UI" w:hAnsi="Segoe UI" w:cs="Segoe UI"/>
            <w:szCs w:val="28"/>
            <w:shd w:val="clear" w:color="auto" w:fill="FFFFFF"/>
          </w:rPr>
          <w:t>h</w:t>
        </w:r>
        <w:r w:rsidRPr="0050780F">
          <w:rPr>
            <w:rStyle w:val="Hipervnculo"/>
            <w:rFonts w:ascii="Segoe UI" w:hAnsi="Segoe UI" w:cs="Segoe UI"/>
            <w:szCs w:val="28"/>
            <w:shd w:val="clear" w:color="auto" w:fill="FFFFFF"/>
          </w:rPr>
          <w:t>ost:8088</w:t>
        </w:r>
      </w:hyperlink>
    </w:p>
    <w:p w14:paraId="2237BC2C" w14:textId="0026C076" w:rsidR="007057F4" w:rsidRPr="00E538FA" w:rsidRDefault="00E538FA" w:rsidP="00E538FA">
      <w:pPr>
        <w:pStyle w:val="Ttulo2"/>
        <w:framePr w:wrap="around"/>
        <w:numPr>
          <w:ilvl w:val="0"/>
          <w:numId w:val="25"/>
        </w:numPr>
        <w:rPr>
          <w:sz w:val="28"/>
          <w:szCs w:val="28"/>
        </w:rPr>
      </w:pPr>
      <w:bookmarkStart w:id="3" w:name="_Toc126407205"/>
      <w:r w:rsidRPr="00E538FA">
        <w:rPr>
          <w:sz w:val="28"/>
          <w:szCs w:val="28"/>
        </w:rPr>
        <w:t>C</w:t>
      </w:r>
      <w:r w:rsidR="005E2B2F" w:rsidRPr="00E538FA">
        <w:rPr>
          <w:sz w:val="28"/>
          <w:szCs w:val="28"/>
        </w:rPr>
        <w:t xml:space="preserve">rear </w:t>
      </w:r>
      <w:r w:rsidR="005E2B2F" w:rsidRPr="00E538FA">
        <w:rPr>
          <w:sz w:val="28"/>
          <w:szCs w:val="28"/>
        </w:rPr>
        <w:t>@RequestMapping(“/comercial”)</w:t>
      </w:r>
      <w:bookmarkEnd w:id="3"/>
    </w:p>
    <w:p w14:paraId="6A747B51" w14:textId="77777777" w:rsidR="005E2B2F" w:rsidRPr="005E2B2F" w:rsidRDefault="005E2B2F" w:rsidP="005E2B2F">
      <w:pPr>
        <w:pStyle w:val="Prrafodelista"/>
        <w:spacing w:after="200"/>
      </w:pPr>
    </w:p>
    <w:p w14:paraId="2DA495B8" w14:textId="77777777" w:rsidR="005E2B2F" w:rsidRPr="00C56900" w:rsidRDefault="005E2B2F" w:rsidP="005E2B2F">
      <w:pPr>
        <w:pStyle w:val="Prrafodelista"/>
        <w:spacing w:after="200"/>
        <w:rPr>
          <w:b w:val="0"/>
          <w:bCs/>
        </w:rPr>
      </w:pPr>
      <w:r w:rsidRPr="00C56900">
        <w:rPr>
          <w:b w:val="0"/>
          <w:bCs/>
        </w:rPr>
        <w:t xml:space="preserve">Se crea dentro de ComercialRestController.java el correspondiente </w:t>
      </w:r>
      <w:proofErr w:type="spellStart"/>
      <w:r w:rsidRPr="00C56900">
        <w:rPr>
          <w:b w:val="0"/>
          <w:bCs/>
        </w:rPr>
        <w:t>RequestMapping</w:t>
      </w:r>
      <w:proofErr w:type="spellEnd"/>
    </w:p>
    <w:tbl>
      <w:tblPr>
        <w:tblW w:w="90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7080"/>
      </w:tblGrid>
      <w:tr w:rsidR="005E2B2F" w:rsidRPr="001E6A2C" w14:paraId="6AD2CBB6" w14:textId="77777777" w:rsidTr="005E2B2F">
        <w:tc>
          <w:tcPr>
            <w:tcW w:w="1980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A9A65D" w14:textId="37DFD2DC" w:rsidR="005E2B2F" w:rsidRPr="001E6A2C" w:rsidRDefault="005E2B2F" w:rsidP="005E2B2F">
            <w:pPr>
              <w:spacing w:before="180" w:after="180" w:line="240" w:lineRule="auto"/>
              <w:ind w:left="7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E2B2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drawing>
                <wp:anchor distT="0" distB="0" distL="114300" distR="114300" simplePos="0" relativeHeight="251664384" behindDoc="0" locked="0" layoutInCell="1" allowOverlap="1" wp14:anchorId="20A90309" wp14:editId="56DFCD51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110490</wp:posOffset>
                  </wp:positionV>
                  <wp:extent cx="2715004" cy="562053"/>
                  <wp:effectExtent l="0" t="0" r="9525" b="9525"/>
                  <wp:wrapNone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80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360275D" w14:textId="3A6C6C3F" w:rsidR="005E2B2F" w:rsidRPr="001E6A2C" w:rsidRDefault="005E2B2F" w:rsidP="005E2B2F">
            <w:pPr>
              <w:spacing w:before="180" w:after="1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</w:tbl>
    <w:p w14:paraId="6EB80412" w14:textId="77777777" w:rsidR="00623374" w:rsidRDefault="00623374">
      <w:r>
        <w:br w:type="page"/>
      </w:r>
    </w:p>
    <w:p w14:paraId="4CA8A408" w14:textId="6EB9B38B" w:rsidR="005E2B2F" w:rsidRPr="00E538FA" w:rsidRDefault="00C56900" w:rsidP="00E538FA">
      <w:pPr>
        <w:pStyle w:val="Ttulo2"/>
        <w:framePr w:wrap="around"/>
        <w:numPr>
          <w:ilvl w:val="0"/>
          <w:numId w:val="25"/>
        </w:numPr>
        <w:rPr>
          <w:sz w:val="28"/>
          <w:szCs w:val="28"/>
        </w:rPr>
      </w:pPr>
      <w:bookmarkStart w:id="4" w:name="_Toc126407206"/>
      <w:r w:rsidRPr="00E538FA">
        <w:rPr>
          <w:sz w:val="28"/>
          <w:szCs w:val="28"/>
        </w:rPr>
        <w:lastRenderedPageBreak/>
        <w:t>/alta para Dar de alta el comercial</w:t>
      </w:r>
      <w:bookmarkEnd w:id="4"/>
    </w:p>
    <w:p w14:paraId="4A747D55" w14:textId="77777777" w:rsidR="00E538FA" w:rsidRDefault="00E538FA" w:rsidP="00E538FA">
      <w:pPr>
        <w:spacing w:after="200"/>
        <w:ind w:left="360"/>
      </w:pPr>
    </w:p>
    <w:p w14:paraId="7A964F12" w14:textId="77777777" w:rsidR="00E538FA" w:rsidRDefault="00E538FA" w:rsidP="00E538FA">
      <w:pPr>
        <w:spacing w:after="200"/>
        <w:ind w:left="360"/>
      </w:pPr>
    </w:p>
    <w:p w14:paraId="6FC81388" w14:textId="71F90DE0" w:rsidR="00623374" w:rsidRDefault="00EC15F9" w:rsidP="00E538FA">
      <w:pPr>
        <w:pStyle w:val="Prrafodelista"/>
        <w:numPr>
          <w:ilvl w:val="1"/>
          <w:numId w:val="25"/>
        </w:numPr>
        <w:spacing w:after="200"/>
      </w:pPr>
      <w:r>
        <w:t>Código</w:t>
      </w:r>
      <w:r w:rsidR="00623374">
        <w:t xml:space="preserve"> realizado</w:t>
      </w:r>
    </w:p>
    <w:p w14:paraId="5F675A38" w14:textId="587C66E6" w:rsidR="00623374" w:rsidRDefault="00623374" w:rsidP="00E538FA">
      <w:pPr>
        <w:pStyle w:val="Prrafodelista"/>
        <w:numPr>
          <w:ilvl w:val="2"/>
          <w:numId w:val="25"/>
        </w:numPr>
        <w:spacing w:after="200"/>
      </w:pPr>
      <w:r>
        <w:t xml:space="preserve">En el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ComercialService</w:t>
      </w:r>
      <w:proofErr w:type="spellEnd"/>
      <w:r w:rsidR="00EC7882">
        <w:t xml:space="preserve"> </w:t>
      </w:r>
      <w:r w:rsidR="00EC7882" w:rsidRPr="00EC7882">
        <w:rPr>
          <w:b w:val="0"/>
          <w:bCs/>
          <w:sz w:val="22"/>
          <w:szCs w:val="18"/>
        </w:rPr>
        <w:t xml:space="preserve">(no volvemos a poner este código en este </w:t>
      </w:r>
      <w:proofErr w:type="spellStart"/>
      <w:r w:rsidR="00EC7882" w:rsidRPr="00EC7882">
        <w:rPr>
          <w:b w:val="0"/>
          <w:bCs/>
          <w:sz w:val="22"/>
          <w:szCs w:val="18"/>
        </w:rPr>
        <w:t>pdf</w:t>
      </w:r>
      <w:proofErr w:type="spellEnd"/>
      <w:r w:rsidR="00EC7882" w:rsidRPr="00EC7882">
        <w:rPr>
          <w:b w:val="0"/>
          <w:bCs/>
          <w:sz w:val="22"/>
          <w:szCs w:val="18"/>
        </w:rPr>
        <w:t xml:space="preserve"> ya que </w:t>
      </w:r>
      <w:r w:rsidR="00EC7882">
        <w:rPr>
          <w:b w:val="0"/>
          <w:bCs/>
          <w:sz w:val="22"/>
          <w:szCs w:val="18"/>
        </w:rPr>
        <w:t>se usa para todos los métodos de comercial</w:t>
      </w:r>
      <w:r w:rsidR="00EC7882" w:rsidRPr="00EC7882">
        <w:rPr>
          <w:b w:val="0"/>
          <w:bCs/>
          <w:sz w:val="22"/>
          <w:szCs w:val="18"/>
        </w:rPr>
        <w:t>)</w:t>
      </w:r>
    </w:p>
    <w:p w14:paraId="7B1DAB1B" w14:textId="57650767" w:rsidR="00623374" w:rsidRDefault="00623374" w:rsidP="00623374">
      <w:pPr>
        <w:spacing w:after="200"/>
        <w:ind w:left="720"/>
      </w:pPr>
      <w:r w:rsidRPr="00623374">
        <w:drawing>
          <wp:inline distT="0" distB="0" distL="0" distR="0" wp14:anchorId="59D9EB2F" wp14:editId="18205214">
            <wp:extent cx="3515216" cy="1247949"/>
            <wp:effectExtent l="0" t="0" r="9525" b="952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27E3" w14:textId="69A235B9" w:rsidR="00623374" w:rsidRDefault="00623374" w:rsidP="00E538FA">
      <w:pPr>
        <w:pStyle w:val="Prrafodelista"/>
        <w:numPr>
          <w:ilvl w:val="2"/>
          <w:numId w:val="25"/>
        </w:numPr>
        <w:spacing w:after="200"/>
      </w:pPr>
      <w:r>
        <w:t>En la clase ComercialServiceImplMy8</w:t>
      </w:r>
    </w:p>
    <w:p w14:paraId="39B55C1F" w14:textId="23794AA3" w:rsidR="00623374" w:rsidRDefault="00623374" w:rsidP="00623374">
      <w:pPr>
        <w:pStyle w:val="Prrafodelista"/>
        <w:spacing w:after="200"/>
      </w:pPr>
      <w:r w:rsidRPr="00623374">
        <w:drawing>
          <wp:inline distT="0" distB="0" distL="0" distR="0" wp14:anchorId="7F31114C" wp14:editId="50C01CB3">
            <wp:extent cx="6097270" cy="1250950"/>
            <wp:effectExtent l="0" t="0" r="0" b="635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C5E6" w14:textId="20154DFA" w:rsidR="00623374" w:rsidRDefault="00623374" w:rsidP="00E538FA">
      <w:pPr>
        <w:pStyle w:val="Prrafodelista"/>
        <w:numPr>
          <w:ilvl w:val="2"/>
          <w:numId w:val="25"/>
        </w:numPr>
        <w:spacing w:after="200"/>
      </w:pPr>
      <w:r>
        <w:t xml:space="preserve">En la clase controlador </w:t>
      </w:r>
      <w:proofErr w:type="spellStart"/>
      <w:r>
        <w:t>ComercialRestController</w:t>
      </w:r>
      <w:proofErr w:type="spellEnd"/>
    </w:p>
    <w:p w14:paraId="47ABD18F" w14:textId="3F1628D7" w:rsidR="00623374" w:rsidRDefault="00623374" w:rsidP="00623374">
      <w:pPr>
        <w:spacing w:after="200"/>
        <w:ind w:left="720"/>
      </w:pPr>
      <w:r w:rsidRPr="00623374">
        <w:drawing>
          <wp:inline distT="0" distB="0" distL="0" distR="0" wp14:anchorId="502998BF" wp14:editId="66D5ACA7">
            <wp:extent cx="5544324" cy="2629267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68A9" w14:textId="77777777" w:rsidR="00623374" w:rsidRDefault="00623374">
      <w:pPr>
        <w:spacing w:after="200"/>
      </w:pPr>
      <w:r>
        <w:br w:type="page"/>
      </w:r>
    </w:p>
    <w:p w14:paraId="44C46F49" w14:textId="6D47EF68" w:rsidR="00EC15F9" w:rsidRDefault="00EC15F9" w:rsidP="00E538FA">
      <w:pPr>
        <w:pStyle w:val="Prrafodelista"/>
        <w:numPr>
          <w:ilvl w:val="1"/>
          <w:numId w:val="25"/>
        </w:numPr>
        <w:spacing w:after="200"/>
      </w:pPr>
      <w:r>
        <w:lastRenderedPageBreak/>
        <w:t>Resultado</w:t>
      </w:r>
      <w:r w:rsidR="00623374">
        <w:t xml:space="preserve"> /</w:t>
      </w:r>
      <w:r w:rsidR="00D67CA5">
        <w:t>alta</w:t>
      </w:r>
    </w:p>
    <w:tbl>
      <w:tblPr>
        <w:tblStyle w:val="Tablaconcuadrcula"/>
        <w:tblW w:w="10456" w:type="dxa"/>
        <w:tblInd w:w="-113" w:type="dxa"/>
        <w:tblLook w:val="04A0" w:firstRow="1" w:lastRow="0" w:firstColumn="1" w:lastColumn="0" w:noHBand="0" w:noVBand="1"/>
      </w:tblPr>
      <w:tblGrid>
        <w:gridCol w:w="4928"/>
        <w:gridCol w:w="5528"/>
      </w:tblGrid>
      <w:tr w:rsidR="000B5F27" w14:paraId="0D17BA92" w14:textId="77777777" w:rsidTr="000B5F27">
        <w:tc>
          <w:tcPr>
            <w:tcW w:w="4928" w:type="dxa"/>
          </w:tcPr>
          <w:p w14:paraId="444A9874" w14:textId="3A3C4F6C" w:rsidR="00924438" w:rsidRDefault="00924438" w:rsidP="002A6AB4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proofErr w:type="spellStart"/>
            <w:r w:rsidR="000B5F27">
              <w:t>P</w:t>
            </w:r>
            <w:r>
              <w:t>ostman</w:t>
            </w:r>
            <w:proofErr w:type="spellEnd"/>
          </w:p>
        </w:tc>
        <w:tc>
          <w:tcPr>
            <w:tcW w:w="5528" w:type="dxa"/>
          </w:tcPr>
          <w:p w14:paraId="7CC783C9" w14:textId="7758DA94" w:rsidR="00924438" w:rsidRDefault="00924438" w:rsidP="002A6AB4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proofErr w:type="spellStart"/>
            <w:r>
              <w:t>Mysql</w:t>
            </w:r>
            <w:proofErr w:type="spellEnd"/>
          </w:p>
        </w:tc>
      </w:tr>
      <w:tr w:rsidR="000B5F27" w14:paraId="288BE85E" w14:textId="77777777" w:rsidTr="000B5F27">
        <w:tc>
          <w:tcPr>
            <w:tcW w:w="4928" w:type="dxa"/>
          </w:tcPr>
          <w:p w14:paraId="625D32F3" w14:textId="4D73ACA2" w:rsidR="00924438" w:rsidRDefault="000B5F27" w:rsidP="00924438">
            <w:pPr>
              <w:pStyle w:val="Prrafodelista"/>
              <w:spacing w:after="200"/>
              <w:ind w:left="0"/>
            </w:pPr>
            <w:r w:rsidRPr="000B5F27">
              <w:drawing>
                <wp:inline distT="0" distB="0" distL="0" distR="0" wp14:anchorId="69B2B3B1" wp14:editId="40181A45">
                  <wp:extent cx="2657475" cy="2943118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21202"/>
                          <a:stretch/>
                        </pic:blipFill>
                        <pic:spPr bwMode="auto">
                          <a:xfrm>
                            <a:off x="0" y="0"/>
                            <a:ext cx="2663580" cy="2949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2C789229" w14:textId="35BD7D80" w:rsidR="00924438" w:rsidRDefault="000B5F27" w:rsidP="00924438">
            <w:pPr>
              <w:pStyle w:val="Prrafodelista"/>
              <w:spacing w:after="200"/>
              <w:ind w:left="0"/>
            </w:pPr>
            <w:r w:rsidRPr="000B5F27">
              <w:drawing>
                <wp:inline distT="0" distB="0" distL="0" distR="0" wp14:anchorId="41847755" wp14:editId="24C51DE2">
                  <wp:extent cx="3356868" cy="190500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161" cy="1909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16B9AB" w14:textId="595D2AD9" w:rsidR="00E538FA" w:rsidRDefault="00E538FA" w:rsidP="00924438">
      <w:pPr>
        <w:pStyle w:val="Prrafodelista"/>
        <w:spacing w:after="200"/>
        <w:ind w:left="792"/>
      </w:pPr>
    </w:p>
    <w:p w14:paraId="52BA8A6C" w14:textId="56FFF734" w:rsidR="00924438" w:rsidRDefault="00E538FA" w:rsidP="00E538FA">
      <w:pPr>
        <w:spacing w:after="200"/>
      </w:pPr>
      <w:r>
        <w:br w:type="page"/>
      </w:r>
    </w:p>
    <w:p w14:paraId="592F8409" w14:textId="6C37A61B" w:rsidR="00623374" w:rsidRPr="00E538FA" w:rsidRDefault="00623374" w:rsidP="00E538FA">
      <w:pPr>
        <w:pStyle w:val="Ttulo2"/>
        <w:framePr w:wrap="around"/>
        <w:numPr>
          <w:ilvl w:val="0"/>
          <w:numId w:val="25"/>
        </w:numPr>
        <w:rPr>
          <w:sz w:val="28"/>
          <w:szCs w:val="28"/>
        </w:rPr>
      </w:pPr>
      <w:bookmarkStart w:id="5" w:name="_Toc126407207"/>
      <w:r w:rsidRPr="00E538FA">
        <w:rPr>
          <w:sz w:val="28"/>
          <w:szCs w:val="28"/>
        </w:rPr>
        <w:lastRenderedPageBreak/>
        <w:t xml:space="preserve">/eliminar </w:t>
      </w:r>
      <w:proofErr w:type="spellStart"/>
      <w:r w:rsidRPr="00E538FA">
        <w:rPr>
          <w:sz w:val="28"/>
          <w:szCs w:val="28"/>
        </w:rPr>
        <w:t>Eliminar</w:t>
      </w:r>
      <w:proofErr w:type="spellEnd"/>
      <w:r w:rsidRPr="00E538FA">
        <w:rPr>
          <w:sz w:val="28"/>
          <w:szCs w:val="28"/>
        </w:rPr>
        <w:t xml:space="preserve"> de la </w:t>
      </w:r>
      <w:proofErr w:type="spellStart"/>
      <w:r w:rsidRPr="00E538FA">
        <w:rPr>
          <w:sz w:val="28"/>
          <w:szCs w:val="28"/>
        </w:rPr>
        <w:t>bbdd</w:t>
      </w:r>
      <w:proofErr w:type="spellEnd"/>
      <w:r w:rsidRPr="00E538FA">
        <w:rPr>
          <w:sz w:val="28"/>
          <w:szCs w:val="28"/>
        </w:rPr>
        <w:t xml:space="preserve"> el comercial cuyo id coincida.</w:t>
      </w:r>
      <w:bookmarkEnd w:id="5"/>
    </w:p>
    <w:p w14:paraId="2DEC4867" w14:textId="77777777" w:rsidR="00E538FA" w:rsidRPr="00E538FA" w:rsidRDefault="00E538FA" w:rsidP="00E538FA"/>
    <w:p w14:paraId="5DEA4BEF" w14:textId="77777777" w:rsidR="00E538FA" w:rsidRDefault="00E538FA" w:rsidP="00E538FA">
      <w:pPr>
        <w:spacing w:after="200"/>
        <w:ind w:left="360"/>
      </w:pPr>
    </w:p>
    <w:p w14:paraId="59C596A7" w14:textId="16588B72" w:rsidR="00D67CA5" w:rsidRDefault="00D67CA5" w:rsidP="00E538FA">
      <w:pPr>
        <w:pStyle w:val="Prrafodelista"/>
        <w:numPr>
          <w:ilvl w:val="1"/>
          <w:numId w:val="25"/>
        </w:numPr>
        <w:spacing w:after="200"/>
      </w:pPr>
      <w:r>
        <w:t>En la clase ComercialServiceImplMy8</w:t>
      </w:r>
    </w:p>
    <w:p w14:paraId="110EE7A7" w14:textId="432AE188" w:rsidR="00D67CA5" w:rsidRDefault="00D67CA5" w:rsidP="00D67CA5">
      <w:pPr>
        <w:pStyle w:val="Prrafodelista"/>
        <w:spacing w:after="200"/>
        <w:ind w:left="360"/>
      </w:pPr>
      <w:r w:rsidRPr="00D67CA5">
        <w:drawing>
          <wp:inline distT="0" distB="0" distL="0" distR="0" wp14:anchorId="2CA9DEB0" wp14:editId="0BD0D9F0">
            <wp:extent cx="4439270" cy="2143424"/>
            <wp:effectExtent l="0" t="0" r="0" b="952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D7A5" w14:textId="77777777" w:rsidR="00D67CA5" w:rsidRDefault="00D67CA5" w:rsidP="00E538FA">
      <w:pPr>
        <w:pStyle w:val="Prrafodelista"/>
        <w:numPr>
          <w:ilvl w:val="1"/>
          <w:numId w:val="25"/>
        </w:numPr>
        <w:spacing w:after="200"/>
      </w:pPr>
      <w:r>
        <w:t xml:space="preserve">En la clase controlador </w:t>
      </w:r>
      <w:proofErr w:type="spellStart"/>
      <w:r>
        <w:t>ComercialRestController</w:t>
      </w:r>
      <w:proofErr w:type="spellEnd"/>
    </w:p>
    <w:p w14:paraId="5F1B06A1" w14:textId="77777777" w:rsidR="00D67CA5" w:rsidRDefault="00D67CA5" w:rsidP="00D67CA5">
      <w:pPr>
        <w:pStyle w:val="Prrafodelista"/>
        <w:spacing w:after="200"/>
        <w:ind w:left="360"/>
      </w:pPr>
    </w:p>
    <w:p w14:paraId="6FB95A80" w14:textId="69E8A9C5" w:rsidR="00E538FA" w:rsidRDefault="00D67CA5" w:rsidP="00E538FA">
      <w:pPr>
        <w:pStyle w:val="Prrafodelista"/>
        <w:spacing w:after="200"/>
        <w:ind w:left="360"/>
      </w:pPr>
      <w:r w:rsidRPr="00D67CA5">
        <w:drawing>
          <wp:inline distT="0" distB="0" distL="0" distR="0" wp14:anchorId="676F0D36" wp14:editId="35D49A1A">
            <wp:extent cx="6097270" cy="1202055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E560" w14:textId="5CA27527" w:rsidR="00E538FA" w:rsidRDefault="00E538FA">
      <w:pPr>
        <w:spacing w:after="200"/>
      </w:pPr>
      <w:r>
        <w:br w:type="page"/>
      </w:r>
    </w:p>
    <w:p w14:paraId="5B97935E" w14:textId="77B198D2" w:rsidR="00D67CA5" w:rsidRDefault="00D67CA5" w:rsidP="00E538FA">
      <w:pPr>
        <w:pStyle w:val="Prrafodelista"/>
        <w:numPr>
          <w:ilvl w:val="1"/>
          <w:numId w:val="25"/>
        </w:numPr>
        <w:spacing w:after="200"/>
      </w:pPr>
      <w:r>
        <w:lastRenderedPageBreak/>
        <w:t>Resultado /</w:t>
      </w:r>
      <w:r>
        <w:t>eliminar</w:t>
      </w:r>
    </w:p>
    <w:p w14:paraId="78D613C8" w14:textId="77777777" w:rsidR="00E538FA" w:rsidRDefault="00E538FA" w:rsidP="00E538FA">
      <w:pPr>
        <w:pStyle w:val="Prrafodelista"/>
        <w:spacing w:after="200"/>
        <w:ind w:left="792"/>
      </w:pPr>
    </w:p>
    <w:tbl>
      <w:tblPr>
        <w:tblStyle w:val="Tablaconcuadrcula"/>
        <w:tblW w:w="9889" w:type="dxa"/>
        <w:tblInd w:w="-113" w:type="dxa"/>
        <w:tblLook w:val="04A0" w:firstRow="1" w:lastRow="0" w:firstColumn="1" w:lastColumn="0" w:noHBand="0" w:noVBand="1"/>
      </w:tblPr>
      <w:tblGrid>
        <w:gridCol w:w="5207"/>
        <w:gridCol w:w="5586"/>
      </w:tblGrid>
      <w:tr w:rsidR="00D67CA5" w14:paraId="6330147F" w14:textId="77777777" w:rsidTr="00AE0382">
        <w:tc>
          <w:tcPr>
            <w:tcW w:w="4791" w:type="dxa"/>
          </w:tcPr>
          <w:p w14:paraId="60FD68D2" w14:textId="77777777" w:rsidR="00D67CA5" w:rsidRDefault="00D67CA5" w:rsidP="002A6AB4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proofErr w:type="spellStart"/>
            <w:r>
              <w:t>postman</w:t>
            </w:r>
            <w:proofErr w:type="spellEnd"/>
          </w:p>
        </w:tc>
        <w:tc>
          <w:tcPr>
            <w:tcW w:w="5098" w:type="dxa"/>
          </w:tcPr>
          <w:p w14:paraId="74AB1ACD" w14:textId="77777777" w:rsidR="00D67CA5" w:rsidRDefault="00D67CA5" w:rsidP="002A6AB4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proofErr w:type="spellStart"/>
            <w:r>
              <w:t>Mysql</w:t>
            </w:r>
            <w:proofErr w:type="spellEnd"/>
          </w:p>
        </w:tc>
      </w:tr>
      <w:tr w:rsidR="00D67CA5" w14:paraId="4E15E6DA" w14:textId="77777777" w:rsidTr="002A6AB4">
        <w:trPr>
          <w:trHeight w:val="4973"/>
        </w:trPr>
        <w:tc>
          <w:tcPr>
            <w:tcW w:w="4791" w:type="dxa"/>
          </w:tcPr>
          <w:p w14:paraId="468F26E0" w14:textId="7AA8867B" w:rsidR="00D67CA5" w:rsidRDefault="000B5F27" w:rsidP="00AE0382">
            <w:pPr>
              <w:pStyle w:val="Prrafodelista"/>
              <w:spacing w:after="200"/>
              <w:ind w:left="0"/>
            </w:pPr>
            <w:r w:rsidRPr="000B5F27">
              <w:drawing>
                <wp:inline distT="0" distB="0" distL="0" distR="0" wp14:anchorId="2E3C153F" wp14:editId="28DDF656">
                  <wp:extent cx="3169869" cy="3038475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291" cy="304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14:paraId="7CD337F0" w14:textId="3DA817BE" w:rsidR="00D67CA5" w:rsidRDefault="000B5F27" w:rsidP="00AE0382">
            <w:pPr>
              <w:pStyle w:val="Prrafodelista"/>
              <w:spacing w:after="200"/>
              <w:ind w:left="0"/>
            </w:pPr>
            <w:r w:rsidRPr="000B5F27">
              <w:drawing>
                <wp:inline distT="0" distB="0" distL="0" distR="0" wp14:anchorId="74A3AA7D" wp14:editId="45D06EC7">
                  <wp:extent cx="3400900" cy="1848108"/>
                  <wp:effectExtent l="0" t="0" r="9525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DAD22" w14:textId="77777777" w:rsidR="00D67CA5" w:rsidRDefault="00D67CA5" w:rsidP="00D67CA5">
      <w:pPr>
        <w:pStyle w:val="Prrafodelista"/>
        <w:spacing w:after="200"/>
        <w:ind w:left="360"/>
      </w:pPr>
    </w:p>
    <w:p w14:paraId="61D2CAC4" w14:textId="62320929" w:rsidR="003A372D" w:rsidRDefault="003A372D">
      <w:pPr>
        <w:spacing w:after="200"/>
      </w:pPr>
      <w:r>
        <w:br w:type="page"/>
      </w:r>
    </w:p>
    <w:p w14:paraId="34965C89" w14:textId="77777777" w:rsidR="00623374" w:rsidRDefault="00623374" w:rsidP="00D67CA5">
      <w:pPr>
        <w:pStyle w:val="Prrafodelista"/>
        <w:spacing w:after="200"/>
        <w:ind w:left="792"/>
      </w:pPr>
    </w:p>
    <w:p w14:paraId="440DB4F2" w14:textId="280AABCA" w:rsidR="003A372D" w:rsidRPr="003A372D" w:rsidRDefault="003A372D" w:rsidP="003A372D">
      <w:pPr>
        <w:pStyle w:val="Ttulo2"/>
        <w:framePr w:wrap="around"/>
        <w:numPr>
          <w:ilvl w:val="0"/>
          <w:numId w:val="25"/>
        </w:numPr>
        <w:rPr>
          <w:sz w:val="28"/>
          <w:szCs w:val="28"/>
        </w:rPr>
      </w:pPr>
      <w:bookmarkStart w:id="6" w:name="_Toc126407208"/>
      <w:r w:rsidRPr="003A372D">
        <w:rPr>
          <w:sz w:val="28"/>
          <w:szCs w:val="28"/>
        </w:rPr>
        <w:t>/uno/{id} Devolver los datos del comercial cuyo id coincida</w:t>
      </w:r>
      <w:bookmarkEnd w:id="6"/>
    </w:p>
    <w:p w14:paraId="3C6D1EAE" w14:textId="77777777" w:rsidR="003A372D" w:rsidRDefault="003A372D" w:rsidP="003A372D">
      <w:pPr>
        <w:spacing w:after="200"/>
      </w:pPr>
    </w:p>
    <w:p w14:paraId="55130166" w14:textId="59C3E545" w:rsidR="003A372D" w:rsidRDefault="003A372D" w:rsidP="003A372D">
      <w:pPr>
        <w:pStyle w:val="Prrafodelista"/>
        <w:numPr>
          <w:ilvl w:val="1"/>
          <w:numId w:val="25"/>
        </w:numPr>
        <w:spacing w:after="200"/>
      </w:pPr>
      <w:r>
        <w:t>En la clase ComercialServiceImplMy8</w:t>
      </w:r>
    </w:p>
    <w:p w14:paraId="4B3F5D69" w14:textId="19B305CB" w:rsidR="000B5F27" w:rsidRDefault="000B5F27" w:rsidP="000B5F27">
      <w:pPr>
        <w:pStyle w:val="Prrafodelista"/>
        <w:spacing w:after="200"/>
        <w:ind w:left="792"/>
      </w:pPr>
      <w:r w:rsidRPr="000B5F27">
        <w:drawing>
          <wp:inline distT="0" distB="0" distL="0" distR="0" wp14:anchorId="03F20F3F" wp14:editId="783F96D6">
            <wp:extent cx="3620005" cy="1257475"/>
            <wp:effectExtent l="0" t="0" r="0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90FA" w14:textId="72A32E23" w:rsidR="003A372D" w:rsidRDefault="003A372D" w:rsidP="003A372D">
      <w:pPr>
        <w:pStyle w:val="Prrafodelista"/>
        <w:spacing w:after="200"/>
        <w:ind w:left="360"/>
      </w:pPr>
    </w:p>
    <w:p w14:paraId="36ABA861" w14:textId="68369B63" w:rsidR="003A372D" w:rsidRDefault="003A372D" w:rsidP="003A372D">
      <w:pPr>
        <w:pStyle w:val="Prrafodelista"/>
        <w:numPr>
          <w:ilvl w:val="1"/>
          <w:numId w:val="25"/>
        </w:numPr>
        <w:spacing w:after="200"/>
      </w:pPr>
      <w:r>
        <w:t xml:space="preserve">En la clase controlador </w:t>
      </w:r>
      <w:proofErr w:type="spellStart"/>
      <w:r>
        <w:t>ComercialRestController</w:t>
      </w:r>
      <w:proofErr w:type="spellEnd"/>
    </w:p>
    <w:p w14:paraId="5B09B968" w14:textId="77777777" w:rsidR="000B5F27" w:rsidRDefault="000B5F27" w:rsidP="000B5F27">
      <w:pPr>
        <w:pStyle w:val="Prrafodelista"/>
      </w:pPr>
    </w:p>
    <w:p w14:paraId="11F40FAA" w14:textId="39083B22" w:rsidR="000B5F27" w:rsidRDefault="000B5F27" w:rsidP="000B5F27">
      <w:pPr>
        <w:pStyle w:val="Prrafodelista"/>
        <w:spacing w:after="200"/>
        <w:ind w:left="792"/>
      </w:pPr>
      <w:r w:rsidRPr="000B5F27">
        <w:drawing>
          <wp:inline distT="0" distB="0" distL="0" distR="0" wp14:anchorId="0BD1629E" wp14:editId="7AC10403">
            <wp:extent cx="4582164" cy="1400370"/>
            <wp:effectExtent l="0" t="0" r="8890" b="9525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F04F" w14:textId="746E88BE" w:rsidR="000B5F27" w:rsidRDefault="000B5F27">
      <w:pPr>
        <w:spacing w:after="200"/>
      </w:pPr>
      <w:r>
        <w:br w:type="page"/>
      </w:r>
    </w:p>
    <w:p w14:paraId="4F80D636" w14:textId="77777777" w:rsidR="003A372D" w:rsidRDefault="003A372D" w:rsidP="003A372D">
      <w:pPr>
        <w:pStyle w:val="Prrafodelista"/>
        <w:spacing w:after="200"/>
        <w:ind w:left="360"/>
      </w:pPr>
    </w:p>
    <w:p w14:paraId="0B63151C" w14:textId="6BA62426" w:rsidR="000B5F27" w:rsidRDefault="000B5F27" w:rsidP="000B5F27">
      <w:pPr>
        <w:pStyle w:val="Prrafodelista"/>
        <w:numPr>
          <w:ilvl w:val="1"/>
          <w:numId w:val="25"/>
        </w:numPr>
        <w:spacing w:after="200"/>
      </w:pPr>
      <w:r>
        <w:t>Resultado /</w:t>
      </w:r>
      <w:r>
        <w:t>uno/{id}</w:t>
      </w:r>
    </w:p>
    <w:p w14:paraId="732D884B" w14:textId="77777777" w:rsidR="000B5F27" w:rsidRDefault="000B5F27" w:rsidP="000B5F27">
      <w:pPr>
        <w:pStyle w:val="Prrafodelista"/>
        <w:spacing w:after="200"/>
        <w:ind w:left="792"/>
      </w:pPr>
    </w:p>
    <w:tbl>
      <w:tblPr>
        <w:tblStyle w:val="Tablaconcuadrcula"/>
        <w:tblW w:w="6998" w:type="dxa"/>
        <w:tblInd w:w="-113" w:type="dxa"/>
        <w:tblLook w:val="04A0" w:firstRow="1" w:lastRow="0" w:firstColumn="1" w:lastColumn="0" w:noHBand="0" w:noVBand="1"/>
      </w:tblPr>
      <w:tblGrid>
        <w:gridCol w:w="6998"/>
      </w:tblGrid>
      <w:tr w:rsidR="000B5F27" w14:paraId="32A3714E" w14:textId="77777777" w:rsidTr="000B5F27">
        <w:trPr>
          <w:trHeight w:val="6673"/>
        </w:trPr>
        <w:tc>
          <w:tcPr>
            <w:tcW w:w="6998" w:type="dxa"/>
          </w:tcPr>
          <w:p w14:paraId="3E812C8C" w14:textId="2FF55C1F" w:rsidR="000B5F27" w:rsidRDefault="000B5F27" w:rsidP="00AE0382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proofErr w:type="spellStart"/>
            <w:r>
              <w:t>P</w:t>
            </w:r>
            <w:r>
              <w:t>ostman</w:t>
            </w:r>
            <w:proofErr w:type="spellEnd"/>
          </w:p>
          <w:p w14:paraId="34D29D22" w14:textId="577594FF" w:rsidR="000B5F27" w:rsidRDefault="000B5F27" w:rsidP="00AE0382">
            <w:pPr>
              <w:pStyle w:val="Prrafodelista"/>
              <w:spacing w:after="200"/>
              <w:ind w:left="0"/>
              <w:jc w:val="center"/>
            </w:pPr>
            <w:r w:rsidRPr="000B5F27">
              <w:drawing>
                <wp:inline distT="0" distB="0" distL="0" distR="0" wp14:anchorId="54E1E21D" wp14:editId="5F757911">
                  <wp:extent cx="3600450" cy="4739577"/>
                  <wp:effectExtent l="0" t="0" r="0" b="444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384" cy="474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24F55" w14:textId="77777777" w:rsidR="000B5F27" w:rsidRDefault="000B5F27" w:rsidP="000B5F27">
      <w:pPr>
        <w:pStyle w:val="Prrafodelista"/>
        <w:spacing w:after="200"/>
        <w:ind w:left="360"/>
      </w:pPr>
    </w:p>
    <w:p w14:paraId="48FA4260" w14:textId="2274ACD1" w:rsidR="00690B11" w:rsidRDefault="00690B11">
      <w:pPr>
        <w:spacing w:after="200"/>
      </w:pPr>
      <w:r>
        <w:br w:type="page"/>
      </w:r>
    </w:p>
    <w:p w14:paraId="6C886C0B" w14:textId="01F8D16C" w:rsidR="00690B11" w:rsidRDefault="00690B11" w:rsidP="00690B11">
      <w:pPr>
        <w:pStyle w:val="Ttulo2"/>
        <w:framePr w:hSpace="0" w:wrap="auto" w:vAnchor="margin" w:hAnchor="text" w:yAlign="inline"/>
        <w:numPr>
          <w:ilvl w:val="0"/>
          <w:numId w:val="25"/>
        </w:numPr>
        <w:rPr>
          <w:sz w:val="28"/>
          <w:szCs w:val="28"/>
        </w:rPr>
      </w:pPr>
      <w:bookmarkStart w:id="7" w:name="_Toc126407209"/>
      <w:r w:rsidRPr="003A372D"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bycliente</w:t>
      </w:r>
      <w:proofErr w:type="spellEnd"/>
      <w:r w:rsidRPr="003A372D">
        <w:rPr>
          <w:sz w:val="28"/>
          <w:szCs w:val="28"/>
        </w:rPr>
        <w:t xml:space="preserve">/{id} Devolver </w:t>
      </w:r>
      <w:r>
        <w:rPr>
          <w:sz w:val="28"/>
          <w:szCs w:val="28"/>
        </w:rPr>
        <w:t>la lista de los comerciales que han atendido pedidos del cliente que coincida con ese id.</w:t>
      </w:r>
      <w:bookmarkEnd w:id="7"/>
    </w:p>
    <w:p w14:paraId="6DAD0CD6" w14:textId="3E1E1A4D" w:rsidR="00C139B6" w:rsidRDefault="00C139B6" w:rsidP="00C139B6">
      <w:pPr>
        <w:pStyle w:val="Prrafodelista"/>
        <w:numPr>
          <w:ilvl w:val="1"/>
          <w:numId w:val="25"/>
        </w:numPr>
        <w:spacing w:after="200"/>
      </w:pPr>
      <w:r>
        <w:t xml:space="preserve">En </w:t>
      </w:r>
      <w:proofErr w:type="spellStart"/>
      <w:r w:rsidR="00EC7882">
        <w:t>en</w:t>
      </w:r>
      <w:proofErr w:type="spellEnd"/>
      <w:r w:rsidR="00EC7882">
        <w:t xml:space="preserve"> </w:t>
      </w:r>
      <w:proofErr w:type="gramStart"/>
      <w:r w:rsidR="00EC7882">
        <w:t>interface</w:t>
      </w:r>
      <w:proofErr w:type="gramEnd"/>
      <w:r w:rsidR="00EC7882">
        <w:t xml:space="preserve"> </w:t>
      </w:r>
      <w:proofErr w:type="spellStart"/>
      <w:r w:rsidR="00EC7882">
        <w:t>ComercialRespository</w:t>
      </w:r>
      <w:proofErr w:type="spellEnd"/>
      <w:r w:rsidR="00EC7882">
        <w:t xml:space="preserve"> hemos creado una </w:t>
      </w:r>
      <w:proofErr w:type="spellStart"/>
      <w:r w:rsidR="00EC7882">
        <w:t>Query</w:t>
      </w:r>
      <w:proofErr w:type="spellEnd"/>
      <w:r w:rsidR="00EC7882">
        <w:t xml:space="preserve"> con </w:t>
      </w:r>
      <w:proofErr w:type="spellStart"/>
      <w:r w:rsidR="00EC7882">
        <w:t>nativeQuery</w:t>
      </w:r>
      <w:proofErr w:type="spellEnd"/>
      <w:r w:rsidR="00EC7882">
        <w:t xml:space="preserve">. </w:t>
      </w:r>
    </w:p>
    <w:p w14:paraId="23E3DD28" w14:textId="0C1114ED" w:rsidR="00EC7882" w:rsidRDefault="00EC7882" w:rsidP="00EC7882">
      <w:pPr>
        <w:spacing w:after="200"/>
        <w:ind w:left="360"/>
      </w:pPr>
      <w:r w:rsidRPr="00EC7882">
        <w:drawing>
          <wp:inline distT="0" distB="0" distL="0" distR="0" wp14:anchorId="5E01F754" wp14:editId="6A76C99C">
            <wp:extent cx="6097270" cy="991870"/>
            <wp:effectExtent l="0" t="0" r="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B08A" w14:textId="24117504" w:rsidR="00EC7882" w:rsidRDefault="00EC7882" w:rsidP="00EC7882">
      <w:pPr>
        <w:pStyle w:val="Prrafodelista"/>
        <w:numPr>
          <w:ilvl w:val="1"/>
          <w:numId w:val="25"/>
        </w:numPr>
        <w:spacing w:after="200"/>
      </w:pPr>
      <w:r>
        <w:t xml:space="preserve">En </w:t>
      </w:r>
      <w:r>
        <w:t>la clase ComercialServiceImplMy8</w:t>
      </w:r>
      <w:r>
        <w:t xml:space="preserve"> </w:t>
      </w:r>
    </w:p>
    <w:p w14:paraId="29DEAD93" w14:textId="2BF94D03" w:rsidR="00EC7882" w:rsidRDefault="00EC7882" w:rsidP="00EC7882">
      <w:pPr>
        <w:spacing w:after="200"/>
        <w:ind w:left="360"/>
      </w:pPr>
      <w:r w:rsidRPr="00EC7882">
        <w:drawing>
          <wp:inline distT="0" distB="0" distL="0" distR="0" wp14:anchorId="160C318D" wp14:editId="6CD5B04F">
            <wp:extent cx="3610479" cy="819264"/>
            <wp:effectExtent l="0" t="0" r="9525" b="0"/>
            <wp:docPr id="53" name="Imagen 53" descr="Sitio web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Sitio web&#10;&#10;Descripción generada automáticamente con confianza baj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A645" w14:textId="77777777" w:rsidR="00EC7882" w:rsidRDefault="00EC7882" w:rsidP="00EC7882">
      <w:pPr>
        <w:pStyle w:val="Prrafodelista"/>
        <w:numPr>
          <w:ilvl w:val="1"/>
          <w:numId w:val="25"/>
        </w:numPr>
        <w:spacing w:after="200"/>
      </w:pPr>
      <w:r>
        <w:t xml:space="preserve">En la clase </w:t>
      </w:r>
      <w:proofErr w:type="spellStart"/>
      <w:r>
        <w:t>ComercialRestController</w:t>
      </w:r>
      <w:proofErr w:type="spellEnd"/>
    </w:p>
    <w:p w14:paraId="348325D3" w14:textId="40E59E15" w:rsidR="00EC7882" w:rsidRDefault="00EC7882" w:rsidP="00EC7882">
      <w:pPr>
        <w:spacing w:after="200"/>
        <w:ind w:left="360"/>
      </w:pPr>
      <w:r w:rsidRPr="00EC7882">
        <w:drawing>
          <wp:inline distT="0" distB="0" distL="0" distR="0" wp14:anchorId="43EE6B9D" wp14:editId="4B4D69ED">
            <wp:extent cx="6097270" cy="1029335"/>
            <wp:effectExtent l="0" t="0" r="0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720131" w14:textId="529CF8FB" w:rsidR="00EC7882" w:rsidRDefault="00EC7882">
      <w:pPr>
        <w:spacing w:after="200"/>
      </w:pPr>
      <w:r>
        <w:br w:type="page"/>
      </w:r>
    </w:p>
    <w:p w14:paraId="7A460366" w14:textId="6302D311" w:rsidR="00EC7882" w:rsidRDefault="00EC7882" w:rsidP="00EC7882">
      <w:pPr>
        <w:pStyle w:val="Prrafodelista"/>
        <w:numPr>
          <w:ilvl w:val="1"/>
          <w:numId w:val="25"/>
        </w:numPr>
        <w:spacing w:after="200"/>
      </w:pPr>
      <w:r>
        <w:t>Resultado /</w:t>
      </w:r>
      <w:proofErr w:type="spellStart"/>
      <w:r w:rsidR="00441F18">
        <w:t>bycliente</w:t>
      </w:r>
      <w:proofErr w:type="spellEnd"/>
      <w:r>
        <w:t>/{id}</w:t>
      </w:r>
    </w:p>
    <w:p w14:paraId="6AFD4E32" w14:textId="77777777" w:rsidR="00EC7882" w:rsidRDefault="00EC7882" w:rsidP="00EC7882">
      <w:pPr>
        <w:pStyle w:val="Prrafodelista"/>
        <w:spacing w:after="200"/>
        <w:ind w:left="792"/>
      </w:pPr>
    </w:p>
    <w:tbl>
      <w:tblPr>
        <w:tblStyle w:val="Tablaconcuadrcula"/>
        <w:tblW w:w="6998" w:type="dxa"/>
        <w:tblInd w:w="-113" w:type="dxa"/>
        <w:tblLook w:val="04A0" w:firstRow="1" w:lastRow="0" w:firstColumn="1" w:lastColumn="0" w:noHBand="0" w:noVBand="1"/>
      </w:tblPr>
      <w:tblGrid>
        <w:gridCol w:w="6998"/>
      </w:tblGrid>
      <w:tr w:rsidR="00EC7882" w14:paraId="1071DFAD" w14:textId="77777777" w:rsidTr="00AE0382">
        <w:trPr>
          <w:trHeight w:val="6673"/>
        </w:trPr>
        <w:tc>
          <w:tcPr>
            <w:tcW w:w="6998" w:type="dxa"/>
          </w:tcPr>
          <w:p w14:paraId="12ADD4F8" w14:textId="77777777" w:rsidR="00EC7882" w:rsidRDefault="00EC7882" w:rsidP="00AE0382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proofErr w:type="spellStart"/>
            <w:r>
              <w:t>Postman</w:t>
            </w:r>
            <w:proofErr w:type="spellEnd"/>
          </w:p>
          <w:p w14:paraId="31CFEADD" w14:textId="2DCB33EB" w:rsidR="00EC7882" w:rsidRDefault="00EC7882" w:rsidP="00AE0382">
            <w:pPr>
              <w:pStyle w:val="Prrafodelista"/>
              <w:spacing w:after="200"/>
              <w:ind w:left="0"/>
              <w:jc w:val="center"/>
            </w:pPr>
            <w:r w:rsidRPr="00EC7882">
              <w:drawing>
                <wp:inline distT="0" distB="0" distL="0" distR="0" wp14:anchorId="6793827B" wp14:editId="210186CC">
                  <wp:extent cx="3696216" cy="5915851"/>
                  <wp:effectExtent l="0" t="0" r="0" b="8890"/>
                  <wp:docPr id="55" name="Imagen 55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 55" descr="Interfaz de usuario gráfica, Texto, Aplicación&#10;&#10;Descripción generada automáticamente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591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86DBDA" w14:textId="0404EC8C" w:rsidR="00C139B6" w:rsidRDefault="00C139B6" w:rsidP="00C139B6"/>
    <w:p w14:paraId="4BF36A2F" w14:textId="543D772C" w:rsidR="00EC7882" w:rsidRDefault="00EC7882">
      <w:pPr>
        <w:spacing w:after="200"/>
      </w:pPr>
      <w:r>
        <w:br w:type="page"/>
      </w:r>
    </w:p>
    <w:p w14:paraId="79210D37" w14:textId="47E447A4" w:rsidR="00EC7882" w:rsidRDefault="00EC7882" w:rsidP="00EC7882">
      <w:pPr>
        <w:pStyle w:val="Ttulo2"/>
        <w:framePr w:hSpace="0" w:wrap="auto" w:vAnchor="margin" w:hAnchor="text" w:yAlign="inline"/>
        <w:numPr>
          <w:ilvl w:val="0"/>
          <w:numId w:val="25"/>
        </w:numPr>
        <w:rPr>
          <w:sz w:val="28"/>
          <w:szCs w:val="28"/>
        </w:rPr>
      </w:pPr>
      <w:bookmarkStart w:id="8" w:name="_Toc126407210"/>
      <w:r w:rsidRPr="003A372D"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conpedidos</w:t>
      </w:r>
      <w:proofErr w:type="spellEnd"/>
      <w:r w:rsidRPr="003A372D">
        <w:rPr>
          <w:sz w:val="28"/>
          <w:szCs w:val="28"/>
        </w:rPr>
        <w:t xml:space="preserve"> Devolver </w:t>
      </w:r>
      <w:r>
        <w:rPr>
          <w:sz w:val="28"/>
          <w:szCs w:val="28"/>
        </w:rPr>
        <w:t xml:space="preserve">la lista de los comerciales que han </w:t>
      </w:r>
      <w:r>
        <w:rPr>
          <w:sz w:val="28"/>
          <w:szCs w:val="28"/>
        </w:rPr>
        <w:t>atendido algún pedido</w:t>
      </w:r>
      <w:bookmarkEnd w:id="8"/>
    </w:p>
    <w:p w14:paraId="791457D8" w14:textId="77777777" w:rsidR="00EC7882" w:rsidRDefault="00EC7882" w:rsidP="00EC7882">
      <w:pPr>
        <w:pStyle w:val="Prrafodelista"/>
        <w:numPr>
          <w:ilvl w:val="1"/>
          <w:numId w:val="25"/>
        </w:numPr>
        <w:spacing w:after="200"/>
      </w:pPr>
      <w:r>
        <w:t xml:space="preserve">En </w:t>
      </w:r>
      <w:proofErr w:type="spellStart"/>
      <w:r>
        <w:t>en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ComercialRespository</w:t>
      </w:r>
      <w:proofErr w:type="spellEnd"/>
      <w:r>
        <w:t xml:space="preserve"> hemos creado una </w:t>
      </w:r>
      <w:proofErr w:type="spellStart"/>
      <w:r>
        <w:t>Query</w:t>
      </w:r>
      <w:proofErr w:type="spellEnd"/>
      <w:r>
        <w:t xml:space="preserve"> con </w:t>
      </w:r>
      <w:proofErr w:type="spellStart"/>
      <w:r>
        <w:t>nativeQuery</w:t>
      </w:r>
      <w:proofErr w:type="spellEnd"/>
      <w:r>
        <w:t xml:space="preserve">. </w:t>
      </w:r>
    </w:p>
    <w:p w14:paraId="1C7AE25F" w14:textId="388695A2" w:rsidR="00EC7882" w:rsidRPr="00EC7882" w:rsidRDefault="00EC7882" w:rsidP="00EC7882">
      <w:pPr>
        <w:spacing w:after="200"/>
        <w:ind w:left="360"/>
        <w:rPr>
          <w:u w:val="single"/>
        </w:rPr>
      </w:pPr>
      <w:r w:rsidRPr="00EC7882">
        <w:drawing>
          <wp:inline distT="0" distB="0" distL="0" distR="0" wp14:anchorId="1E272C1D" wp14:editId="3B7CDCEE">
            <wp:extent cx="6097270" cy="63690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1561" w14:textId="77777777" w:rsidR="00EC7882" w:rsidRDefault="00EC7882" w:rsidP="00EC7882">
      <w:pPr>
        <w:pStyle w:val="Prrafodelista"/>
        <w:numPr>
          <w:ilvl w:val="1"/>
          <w:numId w:val="25"/>
        </w:numPr>
        <w:spacing w:after="200"/>
      </w:pPr>
      <w:r>
        <w:t xml:space="preserve">En la clase ComercialServiceImplMy8 </w:t>
      </w:r>
    </w:p>
    <w:p w14:paraId="287FECED" w14:textId="50254516" w:rsidR="00EC7882" w:rsidRDefault="00EC7882" w:rsidP="00EC7882">
      <w:pPr>
        <w:spacing w:after="200"/>
        <w:ind w:left="360"/>
      </w:pPr>
      <w:r w:rsidRPr="00EC7882">
        <w:drawing>
          <wp:inline distT="0" distB="0" distL="0" distR="0" wp14:anchorId="40D845AB" wp14:editId="43F58172">
            <wp:extent cx="3343742" cy="905001"/>
            <wp:effectExtent l="0" t="0" r="9525" b="9525"/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CE6" w14:textId="77777777" w:rsidR="00EC7882" w:rsidRDefault="00EC7882" w:rsidP="00EC7882">
      <w:pPr>
        <w:pStyle w:val="Prrafodelista"/>
        <w:numPr>
          <w:ilvl w:val="1"/>
          <w:numId w:val="25"/>
        </w:numPr>
        <w:spacing w:after="200"/>
      </w:pPr>
      <w:r>
        <w:t xml:space="preserve">En la clase </w:t>
      </w:r>
      <w:proofErr w:type="spellStart"/>
      <w:r>
        <w:t>ComercialRestController</w:t>
      </w:r>
      <w:proofErr w:type="spellEnd"/>
    </w:p>
    <w:p w14:paraId="7948B45C" w14:textId="711D8A1D" w:rsidR="00EC7882" w:rsidRDefault="000E1ED5" w:rsidP="00EC7882">
      <w:pPr>
        <w:spacing w:after="200"/>
        <w:ind w:left="360"/>
      </w:pPr>
      <w:r w:rsidRPr="000E1ED5">
        <w:drawing>
          <wp:inline distT="0" distB="0" distL="0" distR="0" wp14:anchorId="154874BF" wp14:editId="17B380C1">
            <wp:extent cx="4391638" cy="1219370"/>
            <wp:effectExtent l="0" t="0" r="9525" b="0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882">
        <w:t xml:space="preserve"> </w:t>
      </w:r>
    </w:p>
    <w:p w14:paraId="753C2155" w14:textId="77777777" w:rsidR="00EC7882" w:rsidRDefault="00EC7882" w:rsidP="00EC7882">
      <w:pPr>
        <w:spacing w:after="200"/>
      </w:pPr>
      <w:r>
        <w:br w:type="page"/>
      </w:r>
    </w:p>
    <w:p w14:paraId="550A8960" w14:textId="302FBB17" w:rsidR="00EC7882" w:rsidRDefault="00EC7882" w:rsidP="004F6CC4">
      <w:pPr>
        <w:pStyle w:val="Prrafodelista"/>
        <w:numPr>
          <w:ilvl w:val="1"/>
          <w:numId w:val="25"/>
        </w:numPr>
        <w:spacing w:after="200"/>
      </w:pPr>
      <w:r>
        <w:t>Resultado /</w:t>
      </w:r>
      <w:proofErr w:type="spellStart"/>
      <w:r w:rsidR="00441F18">
        <w:t>conpedidos</w:t>
      </w:r>
      <w:proofErr w:type="spellEnd"/>
    </w:p>
    <w:tbl>
      <w:tblPr>
        <w:tblStyle w:val="Tablaconcuadrcula"/>
        <w:tblW w:w="9705" w:type="dxa"/>
        <w:tblInd w:w="-113" w:type="dxa"/>
        <w:tblLook w:val="04A0" w:firstRow="1" w:lastRow="0" w:firstColumn="1" w:lastColumn="0" w:noHBand="0" w:noVBand="1"/>
      </w:tblPr>
      <w:tblGrid>
        <w:gridCol w:w="5076"/>
        <w:gridCol w:w="4629"/>
      </w:tblGrid>
      <w:tr w:rsidR="00143C17" w14:paraId="62BDFD0B" w14:textId="66DB2203" w:rsidTr="00143C17">
        <w:trPr>
          <w:trHeight w:val="6673"/>
        </w:trPr>
        <w:tc>
          <w:tcPr>
            <w:tcW w:w="5072" w:type="dxa"/>
          </w:tcPr>
          <w:p w14:paraId="1045083C" w14:textId="77777777" w:rsidR="00143C17" w:rsidRDefault="00143C17" w:rsidP="00AE0382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proofErr w:type="spellStart"/>
            <w:r>
              <w:t>Postman</w:t>
            </w:r>
            <w:proofErr w:type="spellEnd"/>
          </w:p>
          <w:p w14:paraId="4359AFE7" w14:textId="6B69AC39" w:rsidR="00143C17" w:rsidRDefault="00143C17" w:rsidP="00AE0382">
            <w:pPr>
              <w:pStyle w:val="Prrafodelista"/>
              <w:spacing w:after="200"/>
              <w:ind w:left="0"/>
              <w:jc w:val="center"/>
            </w:pPr>
            <w:r w:rsidRPr="00143C17">
              <w:drawing>
                <wp:inline distT="0" distB="0" distL="0" distR="0" wp14:anchorId="5000FDD8" wp14:editId="7DC0F7BD">
                  <wp:extent cx="3077273" cy="5057775"/>
                  <wp:effectExtent l="0" t="0" r="8890" b="0"/>
                  <wp:docPr id="449" name="Imagen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755" cy="5061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3" w:type="dxa"/>
          </w:tcPr>
          <w:p w14:paraId="0B8072A4" w14:textId="58311086" w:rsidR="00143C17" w:rsidRDefault="00143C17" w:rsidP="00143C17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r>
              <w:t xml:space="preserve">Texto </w:t>
            </w:r>
            <w:proofErr w:type="spellStart"/>
            <w:r>
              <w:t>Json</w:t>
            </w:r>
            <w:proofErr w:type="spellEnd"/>
          </w:p>
          <w:p w14:paraId="745D3EFE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[</w:t>
            </w:r>
          </w:p>
          <w:p w14:paraId="38469B0C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{</w:t>
            </w:r>
          </w:p>
          <w:p w14:paraId="07B6F01B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idComercial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2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1025FFFF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"apellido1"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"Gómez"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1CDA985B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"apellido2"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"López"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09138FD0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comision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0.13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4E80CD3E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"nombre"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"Juan"</w:t>
            </w:r>
          </w:p>
          <w:p w14:paraId="3E4EA395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},</w:t>
            </w:r>
          </w:p>
          <w:p w14:paraId="69E65FB9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{</w:t>
            </w:r>
          </w:p>
          <w:p w14:paraId="45F318D2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idComercial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5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1A0BF740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"apellido1"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"Carretero"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58190640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"apellido2"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"Ortega"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5311A156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comision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0.12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66674325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"nombre"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"Antonio"</w:t>
            </w:r>
          </w:p>
          <w:p w14:paraId="2287D9A8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},</w:t>
            </w:r>
          </w:p>
          <w:p w14:paraId="50B5B522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{</w:t>
            </w:r>
          </w:p>
          <w:p w14:paraId="65F2AE8B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idComercial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1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2A1EF87E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"apellido1"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"Sáez"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012FC621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"apellido2"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"Vega"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20D096FD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comision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0.15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7D3D27D2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"nombre"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"Daniel"</w:t>
            </w:r>
          </w:p>
          <w:p w14:paraId="2E2DACAC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},</w:t>
            </w:r>
          </w:p>
          <w:p w14:paraId="29460AA4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{</w:t>
            </w:r>
          </w:p>
          <w:p w14:paraId="7F130C57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idComercial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3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18CD72D9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"apellido1"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"Flores"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1CBBB172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"apellido2"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"Salas"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6793283F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comision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0.11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137BDDD1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"nombre"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"Diego"</w:t>
            </w:r>
          </w:p>
          <w:p w14:paraId="11F9681B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},</w:t>
            </w:r>
          </w:p>
          <w:p w14:paraId="281B8ABC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{</w:t>
            </w:r>
          </w:p>
          <w:p w14:paraId="43A6073E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idComercial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6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5370B129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"apellido1"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"Domínguez"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2549515B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"apellido2"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"Hernández"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08C2D346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comision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0.13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352FD549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"nombre"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"Manuel"</w:t>
            </w:r>
          </w:p>
          <w:p w14:paraId="0716157C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},</w:t>
            </w:r>
          </w:p>
          <w:p w14:paraId="7542DFDB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{</w:t>
            </w:r>
          </w:p>
          <w:p w14:paraId="2192BC09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idComercial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7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15447944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"apellido1"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"Vega"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7EECF0ED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"apellido2"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"Hernández"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62E3C262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proofErr w:type="spellStart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comision</w:t>
            </w:r>
            <w:proofErr w:type="spellEnd"/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98658"/>
                <w:sz w:val="20"/>
                <w:szCs w:val="20"/>
                <w:lang w:eastAsia="es-ES"/>
              </w:rPr>
              <w:t>0.11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,</w:t>
            </w:r>
          </w:p>
          <w:p w14:paraId="56A52768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    </w:t>
            </w:r>
            <w:r w:rsidRPr="00143C17">
              <w:rPr>
                <w:rFonts w:ascii="Courier New" w:eastAsia="Times New Roman" w:hAnsi="Courier New" w:cs="Courier New"/>
                <w:b w:val="0"/>
                <w:color w:val="A31515"/>
                <w:sz w:val="20"/>
                <w:szCs w:val="20"/>
                <w:lang w:eastAsia="es-ES"/>
              </w:rPr>
              <w:t>"nombre"</w:t>
            </w: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: </w:t>
            </w:r>
            <w:r w:rsidRPr="00143C17">
              <w:rPr>
                <w:rFonts w:ascii="Courier New" w:eastAsia="Times New Roman" w:hAnsi="Courier New" w:cs="Courier New"/>
                <w:b w:val="0"/>
                <w:color w:val="0451A5"/>
                <w:sz w:val="20"/>
                <w:szCs w:val="20"/>
                <w:lang w:eastAsia="es-ES"/>
              </w:rPr>
              <w:t>"Antonio"</w:t>
            </w:r>
          </w:p>
          <w:p w14:paraId="18E599A6" w14:textId="77777777" w:rsidR="00143C17" w:rsidRPr="00143C17" w:rsidRDefault="00143C17" w:rsidP="00143C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    }</w:t>
            </w:r>
          </w:p>
          <w:p w14:paraId="7FB4BA55" w14:textId="587AD382" w:rsidR="00143C17" w:rsidRDefault="00143C17" w:rsidP="00143C17">
            <w:pPr>
              <w:shd w:val="clear" w:color="auto" w:fill="FFFFFE"/>
              <w:spacing w:line="270" w:lineRule="atLeast"/>
            </w:pPr>
            <w:r w:rsidRPr="00143C17">
              <w:rPr>
                <w:rFonts w:ascii="Courier New" w:eastAsia="Times New Roman" w:hAnsi="Courier New" w:cs="Courier New"/>
                <w:b w:val="0"/>
                <w:color w:val="000000"/>
                <w:sz w:val="20"/>
                <w:szCs w:val="20"/>
                <w:lang w:eastAsia="es-ES"/>
              </w:rPr>
              <w:t>]</w:t>
            </w:r>
          </w:p>
        </w:tc>
      </w:tr>
    </w:tbl>
    <w:p w14:paraId="645106DB" w14:textId="0B6C01BE" w:rsidR="006F22D3" w:rsidRDefault="006F22D3" w:rsidP="006F22D3">
      <w:pPr>
        <w:pStyle w:val="Ttulo2"/>
        <w:framePr w:hSpace="0" w:wrap="auto" w:vAnchor="margin" w:hAnchor="text" w:yAlign="inline"/>
        <w:numPr>
          <w:ilvl w:val="0"/>
          <w:numId w:val="25"/>
        </w:numPr>
        <w:rPr>
          <w:sz w:val="28"/>
          <w:szCs w:val="28"/>
        </w:rPr>
      </w:pPr>
      <w:bookmarkStart w:id="9" w:name="_Toc126407211"/>
      <w:r w:rsidRPr="003A372D">
        <w:rPr>
          <w:sz w:val="28"/>
          <w:szCs w:val="28"/>
        </w:rPr>
        <w:t>/</w:t>
      </w:r>
      <w:r>
        <w:rPr>
          <w:sz w:val="28"/>
          <w:szCs w:val="28"/>
        </w:rPr>
        <w:t>pedidos/{</w:t>
      </w:r>
      <w:proofErr w:type="gramStart"/>
      <w:r>
        <w:rPr>
          <w:sz w:val="28"/>
          <w:szCs w:val="28"/>
        </w:rPr>
        <w:t xml:space="preserve">id} </w:t>
      </w:r>
      <w:r w:rsidRPr="003A372D">
        <w:rPr>
          <w:sz w:val="28"/>
          <w:szCs w:val="28"/>
        </w:rPr>
        <w:t xml:space="preserve"> Devolver</w:t>
      </w:r>
      <w:proofErr w:type="gramEnd"/>
      <w:r w:rsidRPr="003A372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lista </w:t>
      </w:r>
      <w:r>
        <w:rPr>
          <w:sz w:val="28"/>
          <w:szCs w:val="28"/>
        </w:rPr>
        <w:t>de pedidos gestionados por el comercial que coincida con ese id.</w:t>
      </w:r>
      <w:bookmarkEnd w:id="9"/>
    </w:p>
    <w:p w14:paraId="32ACAE9F" w14:textId="77777777" w:rsidR="006F22D3" w:rsidRDefault="006F22D3" w:rsidP="006F22D3">
      <w:pPr>
        <w:rPr>
          <w:b w:val="0"/>
          <w:bCs/>
        </w:rPr>
      </w:pPr>
      <w:r w:rsidRPr="006F22D3">
        <w:rPr>
          <w:b w:val="0"/>
          <w:bCs/>
        </w:rPr>
        <w:t xml:space="preserve">Para este método teníamos dudas de si </w:t>
      </w:r>
      <w:r>
        <w:rPr>
          <w:b w:val="0"/>
          <w:bCs/>
        </w:rPr>
        <w:t xml:space="preserve">crear un </w:t>
      </w:r>
      <w:proofErr w:type="spellStart"/>
      <w:r>
        <w:rPr>
          <w:b w:val="0"/>
          <w:bCs/>
        </w:rPr>
        <w:t>Restcontroller</w:t>
      </w:r>
      <w:proofErr w:type="spellEnd"/>
      <w:r>
        <w:rPr>
          <w:b w:val="0"/>
          <w:bCs/>
        </w:rPr>
        <w:t xml:space="preserve"> de pedidos, ya</w:t>
      </w:r>
      <w:r w:rsidRPr="006F22D3">
        <w:rPr>
          <w:b w:val="0"/>
          <w:bCs/>
        </w:rPr>
        <w:t xml:space="preserve"> que lo que realmente nos devuelve es una lista de pedidos y no una lista de </w:t>
      </w:r>
      <w:proofErr w:type="gramStart"/>
      <w:r w:rsidRPr="006F22D3">
        <w:rPr>
          <w:b w:val="0"/>
          <w:bCs/>
        </w:rPr>
        <w:t xml:space="preserve">comerciales </w:t>
      </w:r>
      <w:r>
        <w:rPr>
          <w:b w:val="0"/>
          <w:bCs/>
        </w:rPr>
        <w:t>,</w:t>
      </w:r>
      <w:r w:rsidRPr="006F22D3">
        <w:rPr>
          <w:b w:val="0"/>
          <w:bCs/>
        </w:rPr>
        <w:t>por</w:t>
      </w:r>
      <w:proofErr w:type="gramEnd"/>
      <w:r w:rsidRPr="006F22D3">
        <w:rPr>
          <w:b w:val="0"/>
          <w:bCs/>
        </w:rPr>
        <w:t xml:space="preserve"> lo que </w:t>
      </w:r>
      <w:proofErr w:type="spellStart"/>
      <w:r w:rsidRPr="006F22D3">
        <w:rPr>
          <w:b w:val="0"/>
          <w:bCs/>
        </w:rPr>
        <w:t>que</w:t>
      </w:r>
      <w:proofErr w:type="spellEnd"/>
      <w:r w:rsidRPr="006F22D3">
        <w:rPr>
          <w:b w:val="0"/>
          <w:bCs/>
        </w:rPr>
        <w:t xml:space="preserve"> </w:t>
      </w:r>
      <w:proofErr w:type="spellStart"/>
      <w:r w:rsidRPr="006F22D3">
        <w:rPr>
          <w:b w:val="0"/>
          <w:bCs/>
        </w:rPr>
        <w:t>requestmapping</w:t>
      </w:r>
      <w:proofErr w:type="spellEnd"/>
      <w:r w:rsidRPr="006F22D3">
        <w:rPr>
          <w:b w:val="0"/>
          <w:bCs/>
        </w:rPr>
        <w:t xml:space="preserve"> de comerciales quizá no sería el sitio. </w:t>
      </w:r>
    </w:p>
    <w:p w14:paraId="7DC2A40F" w14:textId="77777777" w:rsidR="006F22D3" w:rsidRDefault="006F22D3" w:rsidP="006F22D3">
      <w:pPr>
        <w:rPr>
          <w:b w:val="0"/>
          <w:bCs/>
        </w:rPr>
      </w:pPr>
    </w:p>
    <w:p w14:paraId="498B9F01" w14:textId="27635576" w:rsidR="006F22D3" w:rsidRDefault="006F22D3" w:rsidP="006F22D3">
      <w:pPr>
        <w:rPr>
          <w:b w:val="0"/>
          <w:bCs/>
        </w:rPr>
      </w:pPr>
      <w:r w:rsidRPr="006F22D3">
        <w:rPr>
          <w:b w:val="0"/>
          <w:bCs/>
        </w:rPr>
        <w:t xml:space="preserve">Como la actividad tiene claramente el </w:t>
      </w:r>
      <w:proofErr w:type="spellStart"/>
      <w:r w:rsidRPr="006F22D3">
        <w:rPr>
          <w:b w:val="0"/>
          <w:bCs/>
        </w:rPr>
        <w:t>requestmapping</w:t>
      </w:r>
      <w:proofErr w:type="spellEnd"/>
      <w:r w:rsidRPr="006F22D3">
        <w:rPr>
          <w:b w:val="0"/>
          <w:bCs/>
        </w:rPr>
        <w:t xml:space="preserve"> de comercial lo hemos dejado </w:t>
      </w:r>
      <w:proofErr w:type="gramStart"/>
      <w:r w:rsidRPr="006F22D3">
        <w:rPr>
          <w:b w:val="0"/>
          <w:bCs/>
        </w:rPr>
        <w:t>ahí</w:t>
      </w:r>
      <w:proofErr w:type="gramEnd"/>
      <w:r w:rsidRPr="006F22D3">
        <w:rPr>
          <w:b w:val="0"/>
          <w:bCs/>
        </w:rPr>
        <w:t xml:space="preserve"> aunque si hemos creado </w:t>
      </w:r>
      <w:r>
        <w:rPr>
          <w:b w:val="0"/>
          <w:bCs/>
        </w:rPr>
        <w:t>l</w:t>
      </w:r>
      <w:r w:rsidRPr="006F22D3">
        <w:rPr>
          <w:b w:val="0"/>
          <w:bCs/>
        </w:rPr>
        <w:t xml:space="preserve">os servicios y repositorios de pedidos para que se haga la consulta </w:t>
      </w:r>
      <w:r>
        <w:rPr>
          <w:b w:val="0"/>
          <w:bCs/>
        </w:rPr>
        <w:t>y métodos y</w:t>
      </w:r>
      <w:r w:rsidRPr="006F22D3">
        <w:rPr>
          <w:b w:val="0"/>
          <w:bCs/>
        </w:rPr>
        <w:t xml:space="preserve"> luego sea el controlador del comercial quien lo llame.</w:t>
      </w:r>
    </w:p>
    <w:p w14:paraId="28D2490A" w14:textId="78E90DB3" w:rsidR="006F22D3" w:rsidRDefault="006F22D3" w:rsidP="006F22D3">
      <w:pPr>
        <w:rPr>
          <w:b w:val="0"/>
          <w:bCs/>
        </w:rPr>
      </w:pPr>
    </w:p>
    <w:p w14:paraId="12008A5B" w14:textId="261C40A7" w:rsidR="006F22D3" w:rsidRDefault="006F22D3" w:rsidP="006F22D3">
      <w:pPr>
        <w:pStyle w:val="Prrafodelista"/>
        <w:numPr>
          <w:ilvl w:val="1"/>
          <w:numId w:val="25"/>
        </w:numPr>
        <w:spacing w:after="200"/>
      </w:pPr>
      <w:r>
        <w:t xml:space="preserve">En </w:t>
      </w:r>
      <w:proofErr w:type="spellStart"/>
      <w:r>
        <w:t>en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PedidoRepository</w:t>
      </w:r>
      <w:proofErr w:type="spellEnd"/>
      <w:r>
        <w:t xml:space="preserve"> hemos creado una </w:t>
      </w:r>
      <w:proofErr w:type="spellStart"/>
      <w:r>
        <w:t>Query</w:t>
      </w:r>
      <w:proofErr w:type="spellEnd"/>
      <w:r>
        <w:t xml:space="preserve"> con </w:t>
      </w:r>
      <w:proofErr w:type="spellStart"/>
      <w:r>
        <w:t>nativeQuery</w:t>
      </w:r>
      <w:proofErr w:type="spellEnd"/>
      <w:r>
        <w:t xml:space="preserve">. </w:t>
      </w:r>
    </w:p>
    <w:p w14:paraId="24E8FEF1" w14:textId="4DBA134D" w:rsidR="006F22D3" w:rsidRDefault="006F22D3" w:rsidP="006F22D3">
      <w:pPr>
        <w:spacing w:after="200"/>
        <w:ind w:left="360"/>
      </w:pPr>
      <w:r w:rsidRPr="006F22D3">
        <w:drawing>
          <wp:inline distT="0" distB="0" distL="0" distR="0" wp14:anchorId="76834184" wp14:editId="24756F46">
            <wp:extent cx="5868219" cy="1219370"/>
            <wp:effectExtent l="0" t="0" r="0" b="0"/>
            <wp:docPr id="450" name="Imagen 4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n 450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1237" w14:textId="0BE68B1E" w:rsidR="006F22D3" w:rsidRDefault="006F22D3" w:rsidP="006F22D3">
      <w:pPr>
        <w:pStyle w:val="Prrafodelista"/>
        <w:numPr>
          <w:ilvl w:val="1"/>
          <w:numId w:val="25"/>
        </w:numPr>
        <w:spacing w:after="200"/>
      </w:pPr>
      <w:r>
        <w:t xml:space="preserve">En </w:t>
      </w:r>
      <w:proofErr w:type="gramStart"/>
      <w:r>
        <w:t>el interface</w:t>
      </w:r>
      <w:proofErr w:type="gramEnd"/>
      <w:r>
        <w:t xml:space="preserve"> </w:t>
      </w:r>
      <w:proofErr w:type="spellStart"/>
      <w:r>
        <w:t>PedidoService</w:t>
      </w:r>
      <w:proofErr w:type="spellEnd"/>
    </w:p>
    <w:p w14:paraId="39C88A71" w14:textId="6104B86F" w:rsidR="006F22D3" w:rsidRPr="006F22D3" w:rsidRDefault="006F22D3" w:rsidP="006F22D3">
      <w:pPr>
        <w:spacing w:after="200"/>
        <w:ind w:left="360"/>
      </w:pPr>
      <w:r w:rsidRPr="006F22D3">
        <w:drawing>
          <wp:inline distT="0" distB="0" distL="0" distR="0" wp14:anchorId="58D5271F" wp14:editId="044AB80B">
            <wp:extent cx="3781953" cy="704948"/>
            <wp:effectExtent l="0" t="0" r="9525" b="0"/>
            <wp:docPr id="454" name="Imagen 4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n 454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F288" w14:textId="3CF1B5EC" w:rsidR="006F22D3" w:rsidRDefault="006F22D3" w:rsidP="006F22D3">
      <w:pPr>
        <w:pStyle w:val="Prrafodelista"/>
        <w:numPr>
          <w:ilvl w:val="1"/>
          <w:numId w:val="25"/>
        </w:numPr>
        <w:spacing w:after="200"/>
      </w:pPr>
      <w:r>
        <w:t xml:space="preserve">En la clase </w:t>
      </w:r>
      <w:r w:rsidRPr="006F22D3">
        <w:rPr>
          <w:u w:val="single"/>
        </w:rPr>
        <w:t>Pedido</w:t>
      </w:r>
      <w:r w:rsidRPr="006F22D3">
        <w:rPr>
          <w:u w:val="single"/>
        </w:rPr>
        <w:t>lServiceImplMy8</w:t>
      </w:r>
      <w:r>
        <w:t xml:space="preserve"> </w:t>
      </w:r>
    </w:p>
    <w:p w14:paraId="1FDCFE45" w14:textId="4B8E1BFD" w:rsidR="006F22D3" w:rsidRDefault="006F22D3" w:rsidP="006F22D3">
      <w:pPr>
        <w:spacing w:after="200"/>
        <w:ind w:left="360"/>
      </w:pPr>
      <w:r w:rsidRPr="006F22D3">
        <w:drawing>
          <wp:inline distT="0" distB="0" distL="0" distR="0" wp14:anchorId="25D49C6B" wp14:editId="688170BD">
            <wp:extent cx="4201111" cy="1476581"/>
            <wp:effectExtent l="0" t="0" r="9525" b="9525"/>
            <wp:docPr id="455" name="Imagen 4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n 455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314F" w14:textId="46E384FF" w:rsidR="006F22D3" w:rsidRDefault="006F22D3" w:rsidP="006F22D3">
      <w:pPr>
        <w:spacing w:after="200"/>
        <w:ind w:left="360"/>
      </w:pPr>
    </w:p>
    <w:p w14:paraId="6E6C7EBC" w14:textId="527D9CE4" w:rsidR="006F22D3" w:rsidRDefault="006F22D3" w:rsidP="006F22D3">
      <w:pPr>
        <w:pStyle w:val="Prrafodelista"/>
        <w:numPr>
          <w:ilvl w:val="1"/>
          <w:numId w:val="25"/>
        </w:numPr>
        <w:spacing w:after="200"/>
      </w:pPr>
      <w:r>
        <w:t xml:space="preserve">En la clase </w:t>
      </w:r>
      <w:proofErr w:type="spellStart"/>
      <w:r>
        <w:t>ComercialRestController</w:t>
      </w:r>
      <w:proofErr w:type="spellEnd"/>
    </w:p>
    <w:p w14:paraId="37F8B790" w14:textId="79F46A75" w:rsidR="00441F18" w:rsidRDefault="00441F18" w:rsidP="00441F18">
      <w:pPr>
        <w:spacing w:after="200"/>
        <w:ind w:left="360"/>
      </w:pPr>
      <w:r w:rsidRPr="00441F18">
        <w:drawing>
          <wp:inline distT="0" distB="0" distL="0" distR="0" wp14:anchorId="4929E596" wp14:editId="6759901E">
            <wp:extent cx="5077534" cy="1409897"/>
            <wp:effectExtent l="0" t="0" r="8890" b="0"/>
            <wp:docPr id="457" name="Imagen 4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Imagen 457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F9C6" w14:textId="440EF0BA" w:rsidR="00441F18" w:rsidRDefault="00441F18">
      <w:pPr>
        <w:spacing w:after="200"/>
      </w:pPr>
      <w:r>
        <w:br w:type="page"/>
      </w:r>
    </w:p>
    <w:p w14:paraId="6B87D7CF" w14:textId="75889342" w:rsidR="00441F18" w:rsidRDefault="006F22D3" w:rsidP="00441F18">
      <w:pPr>
        <w:pStyle w:val="Prrafodelista"/>
        <w:numPr>
          <w:ilvl w:val="1"/>
          <w:numId w:val="25"/>
        </w:numPr>
        <w:spacing w:after="200"/>
      </w:pPr>
      <w:r>
        <w:t xml:space="preserve"> </w:t>
      </w:r>
      <w:r w:rsidR="00441F18">
        <w:t>Resultado /</w:t>
      </w:r>
      <w:r w:rsidR="00441F18">
        <w:t>pedidos</w:t>
      </w:r>
      <w:r w:rsidR="00441F18">
        <w:t>/{id}</w:t>
      </w:r>
    </w:p>
    <w:tbl>
      <w:tblPr>
        <w:tblStyle w:val="Tablaconcuadrcula"/>
        <w:tblW w:w="9705" w:type="dxa"/>
        <w:tblInd w:w="-113" w:type="dxa"/>
        <w:tblLook w:val="04A0" w:firstRow="1" w:lastRow="0" w:firstColumn="1" w:lastColumn="0" w:noHBand="0" w:noVBand="1"/>
      </w:tblPr>
      <w:tblGrid>
        <w:gridCol w:w="5081"/>
        <w:gridCol w:w="4624"/>
      </w:tblGrid>
      <w:tr w:rsidR="00441F18" w14:paraId="0419F105" w14:textId="77777777" w:rsidTr="00AE0382">
        <w:trPr>
          <w:trHeight w:val="6673"/>
        </w:trPr>
        <w:tc>
          <w:tcPr>
            <w:tcW w:w="5072" w:type="dxa"/>
          </w:tcPr>
          <w:p w14:paraId="556EFE75" w14:textId="01E4804C" w:rsidR="00441F18" w:rsidRDefault="00441F18" w:rsidP="00AE0382">
            <w:pPr>
              <w:pStyle w:val="Prrafodelista"/>
              <w:spacing w:after="200"/>
              <w:ind w:left="0"/>
              <w:jc w:val="center"/>
            </w:pPr>
            <w:r>
              <w:t xml:space="preserve">Resultado </w:t>
            </w:r>
            <w:proofErr w:type="spellStart"/>
            <w:r>
              <w:t>Postman</w:t>
            </w:r>
            <w:proofErr w:type="spellEnd"/>
          </w:p>
          <w:p w14:paraId="361A8EB2" w14:textId="33E10727" w:rsidR="00441F18" w:rsidRDefault="00441F18" w:rsidP="00AE0382">
            <w:pPr>
              <w:pStyle w:val="Prrafodelista"/>
              <w:spacing w:after="200"/>
              <w:ind w:left="0"/>
              <w:jc w:val="center"/>
            </w:pPr>
          </w:p>
          <w:p w14:paraId="5ADC2E65" w14:textId="6AE41490" w:rsidR="00441F18" w:rsidRDefault="00441F18" w:rsidP="00AE0382">
            <w:pPr>
              <w:pStyle w:val="Prrafodelista"/>
              <w:spacing w:after="200"/>
              <w:ind w:left="0"/>
              <w:jc w:val="center"/>
            </w:pPr>
            <w:r w:rsidRPr="00441F18">
              <w:drawing>
                <wp:inline distT="0" distB="0" distL="0" distR="0" wp14:anchorId="4AF5C81B" wp14:editId="6E7EFDBB">
                  <wp:extent cx="3089552" cy="4810125"/>
                  <wp:effectExtent l="0" t="0" r="0" b="0"/>
                  <wp:docPr id="459" name="Imagen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046" cy="481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4BBD4" w14:textId="7E682F7A" w:rsidR="00441F18" w:rsidRDefault="00441F18" w:rsidP="00AE0382">
            <w:pPr>
              <w:pStyle w:val="Prrafodelista"/>
              <w:spacing w:after="200"/>
              <w:ind w:left="0"/>
              <w:jc w:val="center"/>
            </w:pPr>
          </w:p>
        </w:tc>
        <w:tc>
          <w:tcPr>
            <w:tcW w:w="4633" w:type="dxa"/>
          </w:tcPr>
          <w:p w14:paraId="02466805" w14:textId="13863202" w:rsidR="00441F18" w:rsidRDefault="00441F18" w:rsidP="00AE0382">
            <w:pPr>
              <w:pStyle w:val="Prrafodelista"/>
              <w:spacing w:after="200"/>
              <w:ind w:left="0"/>
              <w:jc w:val="center"/>
            </w:pPr>
            <w:r>
              <w:t xml:space="preserve">Resultado Texto </w:t>
            </w:r>
            <w:proofErr w:type="spellStart"/>
            <w:r>
              <w:t>Json</w:t>
            </w:r>
            <w:proofErr w:type="spellEnd"/>
          </w:p>
          <w:p w14:paraId="33606CEE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[</w:t>
            </w:r>
          </w:p>
          <w:p w14:paraId="153FC1F4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{</w:t>
            </w:r>
          </w:p>
          <w:p w14:paraId="4A0058CD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idPedido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4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0A5B7BEE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"fecha"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"2016-08-17"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72AE0990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"total"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110.5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19B1CAAF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"cliente"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{</w:t>
            </w:r>
          </w:p>
          <w:p w14:paraId="54B9484E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idCliente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8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6317C308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"apellido1"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"Ruiz"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21A1FCEC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"apellido2"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"Santana"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5E70BC9B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categoria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200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26005C1A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"ciudad"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"Huelva"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76DA2A75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"nombre"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"Pepe"</w:t>
            </w:r>
          </w:p>
          <w:p w14:paraId="2A9BC29E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},</w:t>
            </w:r>
          </w:p>
          <w:p w14:paraId="3485E178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comerciale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{</w:t>
            </w:r>
          </w:p>
          <w:p w14:paraId="0F2789AB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idComercial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3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7AD92D20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"apellido1"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"Flores"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78A513D1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"apellido2"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"Salas"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6FF6280B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comision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0.11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516B1638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"nombre"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"Diego"</w:t>
            </w:r>
          </w:p>
          <w:p w14:paraId="144055A9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}</w:t>
            </w:r>
          </w:p>
          <w:p w14:paraId="0322FCC8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},</w:t>
            </w:r>
          </w:p>
          <w:p w14:paraId="70482399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{</w:t>
            </w:r>
          </w:p>
          <w:p w14:paraId="1A8AA577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idPedido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9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53FA7A9B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"fecha"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"2016-10-10"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4B3E64E0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"total"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2480.4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33B0B3AD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"cliente"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{</w:t>
            </w:r>
          </w:p>
          <w:p w14:paraId="1CE9C692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idCliente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8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4F7396E5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"apellido1"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"Ruiz"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2070B073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"apellido2"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"Santana"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1E2DFCC7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categoria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200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65471F54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"ciudad"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"Huelva"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7489CCD4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"nombre"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"Pepe"</w:t>
            </w:r>
          </w:p>
          <w:p w14:paraId="6583CFC2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},</w:t>
            </w:r>
          </w:p>
          <w:p w14:paraId="0CC6314D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comerciale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{</w:t>
            </w:r>
          </w:p>
          <w:p w14:paraId="2A5E1910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idComercial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3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76F4363A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"apellido1"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"Flores"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11D150D9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"apellido2"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"Salas"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26175F63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proofErr w:type="spellStart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comision</w:t>
            </w:r>
            <w:proofErr w:type="spellEnd"/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  <w:lang w:eastAsia="es-ES"/>
              </w:rPr>
              <w:t>0.11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,</w:t>
            </w:r>
          </w:p>
          <w:p w14:paraId="69B32889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    </w:t>
            </w:r>
            <w:r w:rsidRPr="00441F18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  <w:lang w:eastAsia="es-ES"/>
              </w:rPr>
              <w:t>"nombre"</w:t>
            </w: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: </w:t>
            </w:r>
            <w:r w:rsidRPr="00441F18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  <w:lang w:eastAsia="es-ES"/>
              </w:rPr>
              <w:t>"Diego"</w:t>
            </w:r>
          </w:p>
          <w:p w14:paraId="19270C3A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    }</w:t>
            </w:r>
          </w:p>
          <w:p w14:paraId="0A0CDB99" w14:textId="77777777" w:rsidR="00441F18" w:rsidRPr="00441F18" w:rsidRDefault="00441F18" w:rsidP="00441F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    }</w:t>
            </w:r>
          </w:p>
          <w:p w14:paraId="7054E674" w14:textId="53A5F71E" w:rsidR="00441F18" w:rsidRDefault="00441F18" w:rsidP="00441F18">
            <w:pPr>
              <w:shd w:val="clear" w:color="auto" w:fill="FFFFFE"/>
              <w:spacing w:line="270" w:lineRule="atLeast"/>
            </w:pPr>
            <w:r w:rsidRPr="00441F18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  <w:lang w:eastAsia="es-ES"/>
              </w:rPr>
              <w:t>]</w:t>
            </w:r>
          </w:p>
        </w:tc>
      </w:tr>
    </w:tbl>
    <w:p w14:paraId="01DA64F8" w14:textId="541C3524" w:rsidR="00EC15F9" w:rsidRDefault="00EC15F9" w:rsidP="00441F18">
      <w:pPr>
        <w:pStyle w:val="Prrafodelista"/>
        <w:spacing w:after="200"/>
        <w:ind w:left="360"/>
      </w:pPr>
    </w:p>
    <w:sectPr w:rsidR="00EC15F9" w:rsidSect="0051019E">
      <w:headerReference w:type="even" r:id="rId45"/>
      <w:headerReference w:type="default" r:id="rId46"/>
      <w:footerReference w:type="even" r:id="rId47"/>
      <w:pgSz w:w="11906" w:h="16838" w:code="9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EAF32" w14:textId="77777777" w:rsidR="002A690C" w:rsidRDefault="002A690C" w:rsidP="007057F4">
      <w:r>
        <w:separator/>
      </w:r>
    </w:p>
  </w:endnote>
  <w:endnote w:type="continuationSeparator" w:id="0">
    <w:p w14:paraId="62C69C5A" w14:textId="77777777" w:rsidR="002A690C" w:rsidRDefault="002A690C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52945" w14:textId="77777777" w:rsidR="00136006" w:rsidRDefault="00BC5BB2" w:rsidP="007057F4">
    <w:pPr>
      <w:pStyle w:val="Piedepgina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0804B0D73CFA48CD9A063122A885EB79"/>
        </w:placeholder>
        <w:temporary/>
        <w:showingPlcHdr/>
      </w:sdtPr>
      <w:sdtEndPr/>
      <w:sdtContent>
        <w:r w:rsidR="00E1560F">
          <w:rPr>
            <w:lang w:bidi="es-ES"/>
          </w:rPr>
          <w:t>Escriba el título de capítulo (nivel 1)</w:t>
        </w:r>
      </w:sdtContent>
    </w:sdt>
    <w:r w:rsidR="0049185C">
      <w:rPr>
        <w:rFonts w:asciiTheme="majorHAnsi" w:eastAsiaTheme="majorEastAsia" w:hAnsiTheme="majorHAnsi" w:cstheme="majorBidi"/>
        <w:lang w:bidi="es-ES"/>
      </w:rPr>
      <w:ptab w:relativeTo="margin" w:alignment="right" w:leader="none"/>
    </w:r>
    <w:r w:rsidR="0049185C">
      <w:rPr>
        <w:rFonts w:asciiTheme="majorHAnsi" w:eastAsiaTheme="majorEastAsia" w:hAnsiTheme="majorHAnsi" w:cstheme="majorBidi"/>
        <w:lang w:bidi="es-ES"/>
      </w:rPr>
      <w:t xml:space="preserve">de título </w:t>
    </w:r>
    <w:r w:rsidR="0049185C">
      <w:rPr>
        <w:lang w:bidi="es-ES"/>
      </w:rPr>
      <w:fldChar w:fldCharType="begin"/>
    </w:r>
    <w:r w:rsidR="0049185C">
      <w:rPr>
        <w:lang w:bidi="es-ES"/>
      </w:rPr>
      <w:instrText xml:space="preserve"> PAGE   \* MERGEFORMAT </w:instrText>
    </w:r>
    <w:r w:rsidR="0049185C">
      <w:rPr>
        <w:lang w:bidi="es-ES"/>
      </w:rPr>
      <w:fldChar w:fldCharType="separate"/>
    </w:r>
    <w:r w:rsidR="0049185C">
      <w:rPr>
        <w:rFonts w:asciiTheme="majorHAnsi" w:eastAsiaTheme="majorEastAsia" w:hAnsiTheme="majorHAnsi" w:cstheme="majorBidi"/>
        <w:noProof/>
        <w:lang w:bidi="es-ES"/>
      </w:rPr>
      <w:t>4</w:t>
    </w:r>
    <w:r w:rsidR="0049185C">
      <w:rPr>
        <w:rFonts w:asciiTheme="majorHAnsi" w:eastAsiaTheme="majorEastAsia" w:hAnsiTheme="majorHAnsi" w:cstheme="majorBidi"/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16011" w14:textId="77777777" w:rsidR="002A690C" w:rsidRDefault="002A690C" w:rsidP="007057F4">
      <w:r>
        <w:separator/>
      </w:r>
    </w:p>
  </w:footnote>
  <w:footnote w:type="continuationSeparator" w:id="0">
    <w:p w14:paraId="0091A134" w14:textId="77777777" w:rsidR="002A690C" w:rsidRDefault="002A690C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4ADEF" w14:textId="77777777" w:rsidR="00136006" w:rsidRPr="00117886" w:rsidRDefault="0049185C" w:rsidP="007057F4">
    <w:pPr>
      <w:pStyle w:val="Encabezado"/>
      <w:rPr>
        <w:lang w:val="en-GB"/>
      </w:rPr>
    </w:pPr>
    <w:r w:rsidRPr="00117886">
      <w:rPr>
        <w:lang w:val="en-GB" w:bidi="es-ES"/>
      </w:rPr>
      <w:t>Plan de marketing de Adventure Works</w:t>
    </w:r>
  </w:p>
  <w:p w14:paraId="6421A3BB" w14:textId="77777777" w:rsidR="00136006" w:rsidRPr="00117886" w:rsidRDefault="00136006" w:rsidP="007057F4">
    <w:pPr>
      <w:pStyle w:val="Encabezado"/>
      <w:rPr>
        <w:lang w:val="en-GB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311"/>
    </w:tblGrid>
    <w:tr w:rsidR="007057F4" w14:paraId="68AC1EBE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1DEB586D" w14:textId="77777777" w:rsidR="007057F4" w:rsidRDefault="004F2231" w:rsidP="007057F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C76D06B" wp14:editId="35265E41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Cuadro de texto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D027A4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  <w:szCs w:val="32"/>
                                    <w:lang w:bidi="es-ES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es-ES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  <w:szCs w:val="32"/>
                                    <w:lang w:bidi="es-ES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es-ES"/>
                                  </w:rPr>
                                  <w:fldChar w:fldCharType="end"/>
                                </w:r>
                              </w:p>
                              <w:p w14:paraId="4B8D859C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C76D06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1" o:spid="_x0000_s1028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0BD027A4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  <w:szCs w:val="32"/>
                              <w:lang w:bidi="es-ES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  <w:szCs w:val="32"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  <w:szCs w:val="32"/>
                              <w:lang w:bidi="es-ES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  <w:szCs w:val="32"/>
                              <w:lang w:bidi="es-ES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  <w:szCs w:val="32"/>
                              <w:lang w:bidi="es-ES"/>
                            </w:rPr>
                            <w:fldChar w:fldCharType="end"/>
                          </w:r>
                        </w:p>
                        <w:p w14:paraId="4B8D859C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BFAC519" wp14:editId="6C296D1B">
                    <wp:extent cx="7673212" cy="1540990"/>
                    <wp:effectExtent l="0" t="0" r="4445" b="2540"/>
                    <wp:docPr id="20" name="Grupo 20" descr="encabezado de rectángulo de colo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673212" cy="1540990"/>
                              <a:chOff x="355184" y="0"/>
                              <a:chExt cx="7529765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áfico 14" descr="rectángulo de colo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55184" y="179010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áfico 16" descr="rectángulo de colo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áfico 19" descr="rectángulo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53E9A46" id="Grupo 20" o:spid="_x0000_s1026" alt="encabezado de rectángulo de color" style="width:604.2pt;height:121.35pt;mso-position-horizontal-relative:char;mso-position-vertical-relative:line" coordorigin="3551" coordsize="75297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áfico 14" o:spid="_x0000_s1027" type="#_x0000_t75" alt="rectángulo de color" style="position:absolute;left:3551;top:1790;width:42507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">
                      <v:imagedata r:id="rId7" o:title="rectángulo de color"/>
                    </v:shape>
                    <v:shape id="Gráfico 16" o:spid="_x0000_s1028" type="#_x0000_t75" alt="rectángulo de color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">
                      <v:imagedata r:id="rId8" o:title="rectángulo de color"/>
                    </v:shape>
                    <v:shape id="Gráfico 19" o:spid="_x0000_s1029" type="#_x0000_t75" alt="rectángulo gris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">
                      <v:imagedata r:id="rId9" o:title="rectángulo gris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2E24545D" w14:textId="77777777" w:rsidR="007057F4" w:rsidRDefault="007057F4" w:rsidP="007057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122CA3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FFC57D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F07AA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C1E5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F3020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4EA56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4FEB3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BA81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3A776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843161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CE2695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2255F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FA083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8915D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D53A7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3" w15:restartNumberingAfterBreak="0">
    <w:nsid w:val="79AC0104"/>
    <w:multiLevelType w:val="multilevel"/>
    <w:tmpl w:val="C37E5FF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4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216948">
    <w:abstractNumId w:val="8"/>
  </w:num>
  <w:num w:numId="2" w16cid:durableId="1586762371">
    <w:abstractNumId w:val="23"/>
  </w:num>
  <w:num w:numId="3" w16cid:durableId="954992043">
    <w:abstractNumId w:val="24"/>
  </w:num>
  <w:num w:numId="4" w16cid:durableId="1301112526">
    <w:abstractNumId w:val="25"/>
  </w:num>
  <w:num w:numId="5" w16cid:durableId="154405627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35433573">
    <w:abstractNumId w:val="14"/>
  </w:num>
  <w:num w:numId="7" w16cid:durableId="2004892836">
    <w:abstractNumId w:val="22"/>
  </w:num>
  <w:num w:numId="8" w16cid:durableId="1482698635">
    <w:abstractNumId w:val="7"/>
  </w:num>
  <w:num w:numId="9" w16cid:durableId="1556307252">
    <w:abstractNumId w:val="6"/>
  </w:num>
  <w:num w:numId="10" w16cid:durableId="2139298639">
    <w:abstractNumId w:val="5"/>
  </w:num>
  <w:num w:numId="11" w16cid:durableId="2100715797">
    <w:abstractNumId w:val="4"/>
  </w:num>
  <w:num w:numId="12" w16cid:durableId="322901315">
    <w:abstractNumId w:val="3"/>
  </w:num>
  <w:num w:numId="13" w16cid:durableId="1172914440">
    <w:abstractNumId w:val="2"/>
  </w:num>
  <w:num w:numId="14" w16cid:durableId="766316330">
    <w:abstractNumId w:val="1"/>
  </w:num>
  <w:num w:numId="15" w16cid:durableId="2036733875">
    <w:abstractNumId w:val="0"/>
  </w:num>
  <w:num w:numId="16" w16cid:durableId="911506787">
    <w:abstractNumId w:val="16"/>
  </w:num>
  <w:num w:numId="17" w16cid:durableId="955059572">
    <w:abstractNumId w:val="20"/>
  </w:num>
  <w:num w:numId="18" w16cid:durableId="735053475">
    <w:abstractNumId w:val="13"/>
  </w:num>
  <w:num w:numId="19" w16cid:durableId="2136824993">
    <w:abstractNumId w:val="18"/>
  </w:num>
  <w:num w:numId="20" w16cid:durableId="1642074764">
    <w:abstractNumId w:val="21"/>
  </w:num>
  <w:num w:numId="21" w16cid:durableId="1735619159">
    <w:abstractNumId w:val="17"/>
  </w:num>
  <w:num w:numId="22" w16cid:durableId="349455070">
    <w:abstractNumId w:val="9"/>
  </w:num>
  <w:num w:numId="23" w16cid:durableId="144592073">
    <w:abstractNumId w:val="11"/>
  </w:num>
  <w:num w:numId="24" w16cid:durableId="433012694">
    <w:abstractNumId w:val="15"/>
  </w:num>
  <w:num w:numId="25" w16cid:durableId="217136225">
    <w:abstractNumId w:val="12"/>
  </w:num>
  <w:num w:numId="26" w16cid:durableId="1452506744">
    <w:abstractNumId w:val="10"/>
  </w:num>
  <w:num w:numId="27" w16cid:durableId="4753389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90C"/>
    <w:rsid w:val="000174F2"/>
    <w:rsid w:val="00067C92"/>
    <w:rsid w:val="000B5F27"/>
    <w:rsid w:val="000E1ED5"/>
    <w:rsid w:val="00117886"/>
    <w:rsid w:val="00136006"/>
    <w:rsid w:val="00143C17"/>
    <w:rsid w:val="001449EC"/>
    <w:rsid w:val="00146CD2"/>
    <w:rsid w:val="001670A7"/>
    <w:rsid w:val="0018562F"/>
    <w:rsid w:val="001B361F"/>
    <w:rsid w:val="001D10D5"/>
    <w:rsid w:val="001E1675"/>
    <w:rsid w:val="001F0AF0"/>
    <w:rsid w:val="002178B9"/>
    <w:rsid w:val="002644E1"/>
    <w:rsid w:val="00291712"/>
    <w:rsid w:val="002A690C"/>
    <w:rsid w:val="002A6AB4"/>
    <w:rsid w:val="002E0194"/>
    <w:rsid w:val="00303EF8"/>
    <w:rsid w:val="003620E2"/>
    <w:rsid w:val="003A372D"/>
    <w:rsid w:val="003F5051"/>
    <w:rsid w:val="00420DF5"/>
    <w:rsid w:val="004350AC"/>
    <w:rsid w:val="004371B6"/>
    <w:rsid w:val="00441F18"/>
    <w:rsid w:val="00444C7B"/>
    <w:rsid w:val="0048718B"/>
    <w:rsid w:val="0049185C"/>
    <w:rsid w:val="004F2231"/>
    <w:rsid w:val="0050780F"/>
    <w:rsid w:val="0051019E"/>
    <w:rsid w:val="005112D1"/>
    <w:rsid w:val="0055035B"/>
    <w:rsid w:val="005C3643"/>
    <w:rsid w:val="005E2B2F"/>
    <w:rsid w:val="00623374"/>
    <w:rsid w:val="0068500D"/>
    <w:rsid w:val="00690B11"/>
    <w:rsid w:val="006F22D3"/>
    <w:rsid w:val="007057F4"/>
    <w:rsid w:val="007417B3"/>
    <w:rsid w:val="00742102"/>
    <w:rsid w:val="00750AC4"/>
    <w:rsid w:val="00773B66"/>
    <w:rsid w:val="007C7473"/>
    <w:rsid w:val="007D26F1"/>
    <w:rsid w:val="007E5499"/>
    <w:rsid w:val="008253A5"/>
    <w:rsid w:val="008417CE"/>
    <w:rsid w:val="0084277E"/>
    <w:rsid w:val="008A3C95"/>
    <w:rsid w:val="008C386D"/>
    <w:rsid w:val="008C5106"/>
    <w:rsid w:val="008D5829"/>
    <w:rsid w:val="00924438"/>
    <w:rsid w:val="00946F55"/>
    <w:rsid w:val="00965BD5"/>
    <w:rsid w:val="009875C8"/>
    <w:rsid w:val="00991D08"/>
    <w:rsid w:val="00A63DE6"/>
    <w:rsid w:val="00B00CF7"/>
    <w:rsid w:val="00B0688D"/>
    <w:rsid w:val="00B40525"/>
    <w:rsid w:val="00B41D82"/>
    <w:rsid w:val="00B90346"/>
    <w:rsid w:val="00BB6CAC"/>
    <w:rsid w:val="00BC5BB2"/>
    <w:rsid w:val="00BE7253"/>
    <w:rsid w:val="00C139B6"/>
    <w:rsid w:val="00C56900"/>
    <w:rsid w:val="00C95D18"/>
    <w:rsid w:val="00CA16E0"/>
    <w:rsid w:val="00CE0BC9"/>
    <w:rsid w:val="00D2045C"/>
    <w:rsid w:val="00D540AF"/>
    <w:rsid w:val="00D6093C"/>
    <w:rsid w:val="00D638C1"/>
    <w:rsid w:val="00D67CA5"/>
    <w:rsid w:val="00D73D44"/>
    <w:rsid w:val="00D967AC"/>
    <w:rsid w:val="00E1560F"/>
    <w:rsid w:val="00E50A4D"/>
    <w:rsid w:val="00E538FA"/>
    <w:rsid w:val="00E758BC"/>
    <w:rsid w:val="00E95AFE"/>
    <w:rsid w:val="00EC15F9"/>
    <w:rsid w:val="00EC7882"/>
    <w:rsid w:val="00ED3756"/>
    <w:rsid w:val="00F43A02"/>
    <w:rsid w:val="00F45884"/>
    <w:rsid w:val="00F553FE"/>
    <w:rsid w:val="00F63939"/>
    <w:rsid w:val="00F91AD0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26DA170"/>
  <w15:chartTrackingRefBased/>
  <w15:docId w15:val="{A8046638-3246-4942-926F-AA31BF0F8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semiHidden/>
    <w:unhideWhenUsed/>
    <w:qFormat/>
    <w:rPr>
      <w:b/>
      <w:bCs/>
      <w:i/>
      <w:iCs/>
      <w:spacing w:val="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Ttulo1Car">
    <w:name w:val="Título 1 Car"/>
    <w:basedOn w:val="Fuentedeprrafopredeter"/>
    <w:link w:val="Ttulo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aconvietas">
    <w:name w:val="List Bullet"/>
    <w:basedOn w:val="Contenido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Ttulo3"/>
    <w:uiPriority w:val="2"/>
    <w:qFormat/>
    <w:rsid w:val="004F2231"/>
  </w:style>
  <w:style w:type="paragraph" w:styleId="TDC1">
    <w:name w:val="toc 1"/>
    <w:basedOn w:val="Normal"/>
    <w:uiPriority w:val="39"/>
    <w:pPr>
      <w:tabs>
        <w:tab w:val="right" w:leader="dot" w:pos="5040"/>
      </w:tabs>
    </w:pPr>
  </w:style>
  <w:style w:type="paragraph" w:styleId="TDC2">
    <w:name w:val="toc 2"/>
    <w:basedOn w:val="Normal"/>
    <w:uiPriority w:val="39"/>
    <w:pPr>
      <w:tabs>
        <w:tab w:val="right" w:leader="dot" w:pos="5040"/>
      </w:tabs>
    </w:pPr>
  </w:style>
  <w:style w:type="paragraph" w:styleId="Ttulo">
    <w:name w:val="Title"/>
    <w:basedOn w:val="Normal"/>
    <w:link w:val="TtuloC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tuloTDC">
    <w:name w:val="TOC Heading"/>
    <w:basedOn w:val="Ttulo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Piedepgina">
    <w:name w:val="footer"/>
    <w:basedOn w:val="Normal"/>
    <w:link w:val="PiedepginaCar"/>
    <w:uiPriority w:val="99"/>
    <w:pPr>
      <w:spacing w:line="240" w:lineRule="auto"/>
      <w:ind w:right="130"/>
      <w:jc w:val="right"/>
    </w:pPr>
  </w:style>
  <w:style w:type="character" w:customStyle="1" w:styleId="PiedepginaCar">
    <w:name w:val="Pie de página Car"/>
    <w:basedOn w:val="Fuentedeprrafopredeter"/>
    <w:link w:val="Piedepgina"/>
    <w:uiPriority w:val="99"/>
    <w:rPr>
      <w:lang w:eastAsia="en-US"/>
    </w:rPr>
  </w:style>
  <w:style w:type="paragraph" w:styleId="Encabezado">
    <w:name w:val="header"/>
    <w:basedOn w:val="Normal"/>
    <w:link w:val="EncabezadoCar"/>
    <w:uiPriority w:val="99"/>
    <w:pPr>
      <w:spacing w:line="240" w:lineRule="auto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rPr>
      <w:lang w:eastAsia="en-US"/>
    </w:rPr>
  </w:style>
  <w:style w:type="table" w:styleId="Tablaconcuadrcula">
    <w:name w:val="Table Grid"/>
    <w:basedOn w:val="Tabla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aconnmeros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Ttulo3Car">
    <w:name w:val="Título 3 Car"/>
    <w:basedOn w:val="Fuentedeprrafopredeter"/>
    <w:link w:val="Ttulo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ipervnculo">
    <w:name w:val="Hyperlink"/>
    <w:basedOn w:val="Fuentedeprrafopredeter"/>
    <w:uiPriority w:val="99"/>
    <w:unhideWhenUsed/>
    <w:rsid w:val="007057F4"/>
    <w:rPr>
      <w:color w:val="60C5E8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ido">
    <w:name w:val="Contenido"/>
    <w:basedOn w:val="Normal"/>
    <w:link w:val="Carcterdecontenido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nfasis">
    <w:name w:val="Emphasis"/>
    <w:basedOn w:val="Fuentedeprrafopredeter"/>
    <w:uiPriority w:val="20"/>
    <w:unhideWhenUsed/>
    <w:qFormat/>
    <w:rsid w:val="007C7473"/>
    <w:rPr>
      <w:i/>
      <w:iCs/>
    </w:rPr>
  </w:style>
  <w:style w:type="character" w:customStyle="1" w:styleId="Carcterdecontenido">
    <w:name w:val="Carácter de contenido"/>
    <w:basedOn w:val="Fuentedeprrafopredeter"/>
    <w:link w:val="Contenido"/>
    <w:rsid w:val="002178B9"/>
    <w:rPr>
      <w:color w:val="0F0F3F" w:themeColor="text1"/>
      <w:sz w:val="28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11788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unhideWhenUsed/>
    <w:qFormat/>
    <w:rsid w:val="005E2B2F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50780F"/>
    <w:rPr>
      <w:color w:val="60C5E8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8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svg"/><Relationship Id="rId18" Type="http://schemas.openxmlformats.org/officeDocument/2006/relationships/hyperlink" Target="http://localhost:8088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hyperlink" Target="https://github.com/Davasda/AD-4-GRUPO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sv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2.sv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yperlink" Target="https://github.com/Davasda/AD-4-GRUP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43.png"/><Relationship Id="rId3" Type="http://schemas.openxmlformats.org/officeDocument/2006/relationships/image" Target="media/image38.png"/><Relationship Id="rId7" Type="http://schemas.openxmlformats.org/officeDocument/2006/relationships/image" Target="media/image42.png"/><Relationship Id="rId2" Type="http://schemas.openxmlformats.org/officeDocument/2006/relationships/image" Target="media/image37.svg"/><Relationship Id="rId1" Type="http://schemas.openxmlformats.org/officeDocument/2006/relationships/image" Target="media/image36.png"/><Relationship Id="rId6" Type="http://schemas.openxmlformats.org/officeDocument/2006/relationships/image" Target="media/image41.svg"/><Relationship Id="rId5" Type="http://schemas.openxmlformats.org/officeDocument/2006/relationships/image" Target="media/image40.png"/><Relationship Id="rId4" Type="http://schemas.openxmlformats.org/officeDocument/2006/relationships/image" Target="media/image39.svg"/><Relationship Id="rId9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as\AppData\Roaming\Microsoft\Templates\Informe%20empresarial%20(dise&#241;o%20gr&#225;fic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04B0D73CFA48CD9A063122A885EB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3642BE-A3D4-4780-8DCE-16DFF78FEFB4}"/>
      </w:docPartPr>
      <w:docPartBody>
        <w:p w:rsidR="00000000" w:rsidRDefault="003D0583">
          <w:pPr>
            <w:pStyle w:val="0804B0D73CFA48CD9A063122A885EB79"/>
          </w:pPr>
          <w:r>
            <w:rPr>
              <w:lang w:bidi="es-ES"/>
            </w:rPr>
            <w:t>Escriba el título de capítulo (nivel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583"/>
    <w:rsid w:val="003D0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804B0D73CFA48CD9A063122A885EB79">
    <w:name w:val="0804B0D73CFA48CD9A063122A885EB79"/>
  </w:style>
  <w:style w:type="paragraph" w:customStyle="1" w:styleId="E27170F10CD94980A85171B905F6E2E8">
    <w:name w:val="E27170F10CD94980A85171B905F6E2E8"/>
  </w:style>
  <w:style w:type="paragraph" w:customStyle="1" w:styleId="72385DB883054485B96E00C8D76F3E9F">
    <w:name w:val="72385DB883054485B96E00C8D76F3E9F"/>
  </w:style>
  <w:style w:type="paragraph" w:customStyle="1" w:styleId="72C241B07E434104AF1263CA5AAF634B">
    <w:name w:val="72C241B07E434104AF1263CA5AAF634B"/>
  </w:style>
  <w:style w:type="paragraph" w:customStyle="1" w:styleId="2CAFDE1B96A44A8FA0016B44082DF68D">
    <w:name w:val="2CAFDE1B96A44A8FA0016B44082DF68D"/>
  </w:style>
  <w:style w:type="paragraph" w:customStyle="1" w:styleId="6768F0B6AD6B406A9D35F49BFDDC9BB6">
    <w:name w:val="6768F0B6AD6B406A9D35F49BFDDC9BB6"/>
  </w:style>
  <w:style w:type="paragraph" w:customStyle="1" w:styleId="185369B007C44F71A1A6BB2B312D6825">
    <w:name w:val="185369B007C44F71A1A6BB2B312D6825"/>
    <w:rsid w:val="003D0583"/>
  </w:style>
  <w:style w:type="paragraph" w:customStyle="1" w:styleId="2E08D8DBAD554B158BD3F74E2833DFBD">
    <w:name w:val="2E08D8DBAD554B158BD3F74E2833DFBD"/>
    <w:rsid w:val="003D0583"/>
  </w:style>
  <w:style w:type="paragraph" w:customStyle="1" w:styleId="A6092607D5E5482A9A5EB1E7B01867F8">
    <w:name w:val="A6092607D5E5482A9A5EB1E7B01867F8"/>
    <w:rsid w:val="003D0583"/>
  </w:style>
  <w:style w:type="paragraph" w:customStyle="1" w:styleId="148FAE899B03497FB9D5544AD36A5F5B">
    <w:name w:val="148FAE899B03497FB9D5544AD36A5F5B"/>
    <w:rsid w:val="003D05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5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gráfico).dotx</Template>
  <TotalTime>110</TotalTime>
  <Pages>18</Pages>
  <Words>1063</Words>
  <Characters>5850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Davas</dc:creator>
  <cp:keywords/>
  <dc:description/>
  <cp:lastModifiedBy>SUSANA TERES DIAZ</cp:lastModifiedBy>
  <cp:revision>12</cp:revision>
  <dcterms:created xsi:type="dcterms:W3CDTF">2023-02-04T09:45:00Z</dcterms:created>
  <dcterms:modified xsi:type="dcterms:W3CDTF">2023-02-04T11:46:00Z</dcterms:modified>
</cp:coreProperties>
</file>